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243146877"/>
    <w:bookmarkStart w:id="1" w:name="_Toc243971858"/>
    <w:bookmarkStart w:id="2" w:name="_Toc244426077"/>
    <w:p w:rsidR="007B70BC" w:rsidRDefault="00547D34" w:rsidP="007E11C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>
                <wp:simplePos x="0" y="0"/>
                <wp:positionH relativeFrom="margin">
                  <wp:posOffset>-57150</wp:posOffset>
                </wp:positionH>
                <wp:positionV relativeFrom="paragraph">
                  <wp:posOffset>1295400</wp:posOffset>
                </wp:positionV>
                <wp:extent cx="4524375" cy="600075"/>
                <wp:effectExtent l="0" t="0" r="0" b="0"/>
                <wp:wrapNone/>
                <wp:docPr id="5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437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D16" w:rsidRPr="00E2455D" w:rsidRDefault="00995D16">
                            <w:pPr>
                              <w:rPr>
                                <w:rFonts w:ascii="Roboto Condensed" w:hAnsi="Roboto Condensed"/>
                                <w:color w:val="7F7F7F" w:themeColor="text1" w:themeTint="80"/>
                                <w:sz w:val="22"/>
                              </w:rPr>
                            </w:pPr>
                            <w:r w:rsidRPr="00561C91">
                              <w:rPr>
                                <w:rFonts w:ascii="Roboto Condensed" w:hAnsi="Roboto Condensed"/>
                                <w:color w:val="7F7F7F" w:themeColor="text1" w:themeTint="80"/>
                                <w:sz w:val="22"/>
                              </w:rPr>
                              <w:t>PROS</w:t>
                            </w:r>
                            <w:r>
                              <w:rPr>
                                <w:rFonts w:ascii="Roboto Condensed" w:hAnsi="Roboto Condensed"/>
                                <w:color w:val="7F7F7F" w:themeColor="text1" w:themeTint="80"/>
                                <w:sz w:val="22"/>
                              </w:rPr>
                              <w:t xml:space="preserve">PECTS, TRENDS ANALYSIS, MARKET </w:t>
                            </w:r>
                            <w:r w:rsidRPr="00561C91">
                              <w:rPr>
                                <w:rFonts w:ascii="Roboto Condensed" w:hAnsi="Roboto Condensed"/>
                                <w:color w:val="7F7F7F" w:themeColor="text1" w:themeTint="80"/>
                                <w:sz w:val="22"/>
                              </w:rPr>
                              <w:t xml:space="preserve">SIZE AND FORECASTS UP TO </w:t>
                            </w:r>
                            <w:r>
                              <w:rPr>
                                <w:rFonts w:ascii="Roboto Condensed" w:hAnsi="Roboto Condensed"/>
                                <w:color w:val="7F7F7F" w:themeColor="text1" w:themeTint="80"/>
                                <w:sz w:val="22"/>
                              </w:rPr>
                              <w:t>2030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-4.5pt;margin-top:102pt;width:356.25pt;height:47.25pt;z-index:2516695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" filled="f" stroked="f" strokeweight=".5pt">
                <v:textbox>
                  <w:txbxContent>
                    <w:p w:rsidR="00995D16" w:rsidRPr="00E2455D" w:rsidRDefault="00995D16">
                      <w:pPr>
                        <w:rPr>
                          <w:rFonts w:ascii="Roboto Condensed" w:hAnsi="Roboto Condensed"/>
                          <w:color w:val="7F7F7F" w:themeColor="text1" w:themeTint="80"/>
                          <w:sz w:val="22"/>
                        </w:rPr>
                      </w:pPr>
                      <w:r w:rsidRPr="00561C91">
                        <w:rPr>
                          <w:rFonts w:ascii="Roboto Condensed" w:hAnsi="Roboto Condensed"/>
                          <w:color w:val="7F7F7F" w:themeColor="text1" w:themeTint="80"/>
                          <w:sz w:val="22"/>
                        </w:rPr>
                        <w:t>PROS</w:t>
                      </w:r>
                      <w:r>
                        <w:rPr>
                          <w:rFonts w:ascii="Roboto Condensed" w:hAnsi="Roboto Condensed"/>
                          <w:color w:val="7F7F7F" w:themeColor="text1" w:themeTint="80"/>
                          <w:sz w:val="22"/>
                        </w:rPr>
                        <w:t xml:space="preserve">PECTS, TRENDS ANALYSIS, MARKET </w:t>
                      </w:r>
                      <w:r w:rsidRPr="00561C91">
                        <w:rPr>
                          <w:rFonts w:ascii="Roboto Condensed" w:hAnsi="Roboto Condensed"/>
                          <w:color w:val="7F7F7F" w:themeColor="text1" w:themeTint="80"/>
                          <w:sz w:val="22"/>
                        </w:rPr>
                        <w:t xml:space="preserve">SIZE AND FORECASTS UP TO </w:t>
                      </w:r>
                      <w:r>
                        <w:rPr>
                          <w:rFonts w:ascii="Roboto Condensed" w:hAnsi="Roboto Condensed"/>
                          <w:color w:val="7F7F7F" w:themeColor="text1" w:themeTint="80"/>
                          <w:sz w:val="22"/>
                        </w:rPr>
                        <w:t>2030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0F74" w:rsidRPr="007E11C6">
        <w:rPr>
          <w:noProof/>
          <w:lang w:eastAsia="en-IN"/>
        </w:rPr>
        <w:drawing>
          <wp:anchor distT="0" distB="0" distL="114300" distR="114300" simplePos="0" relativeHeight="251667455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posOffset>885825</wp:posOffset>
            </wp:positionV>
            <wp:extent cx="7553325" cy="9801225"/>
            <wp:effectExtent l="0" t="0" r="9525" b="9525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Infinium\Coverpage\Coverpage-2.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98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057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>
                <wp:simplePos x="0" y="0"/>
                <wp:positionH relativeFrom="margin">
                  <wp:posOffset>-68580</wp:posOffset>
                </wp:positionH>
                <wp:positionV relativeFrom="paragraph">
                  <wp:posOffset>847725</wp:posOffset>
                </wp:positionV>
                <wp:extent cx="6715125" cy="605155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5125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D16" w:rsidRPr="009A5356" w:rsidRDefault="00995D16" w:rsidP="00CF2FC9">
                            <w:pPr>
                              <w:rPr>
                                <w:rFonts w:ascii="Roboto Condensed" w:hAnsi="Roboto Condensed"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oboto Condensed" w:hAnsi="Roboto Condensed"/>
                                <w:color w:val="7F7F7F" w:themeColor="text1" w:themeTint="80"/>
                                <w:sz w:val="40"/>
                                <w:szCs w:val="40"/>
                              </w:rPr>
                              <w:t>BRAZIL ONLINE GAMBLING AND BETTING</w:t>
                            </w:r>
                            <w:r w:rsidRPr="009A5356">
                              <w:rPr>
                                <w:rFonts w:ascii="Roboto Condensed" w:hAnsi="Roboto Condensed"/>
                                <w:color w:val="7F7F7F" w:themeColor="text1" w:themeTint="80"/>
                                <w:sz w:val="40"/>
                                <w:szCs w:val="40"/>
                              </w:rPr>
                              <w:t xml:space="preserve"> MARKET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-5.4pt;margin-top:66.75pt;width:528.75pt;height:47.65pt;z-index:2516684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" filled="f" stroked="f" strokeweight=".5pt">
                <v:path arrowok="t"/>
                <v:textbox>
                  <w:txbxContent>
                    <w:p w:rsidR="00995D16" w:rsidRPr="009A5356" w:rsidRDefault="00995D16" w:rsidP="00CF2FC9">
                      <w:pPr>
                        <w:rPr>
                          <w:rFonts w:ascii="Roboto Condensed" w:hAnsi="Roboto Condensed"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rFonts w:ascii="Roboto Condensed" w:hAnsi="Roboto Condensed"/>
                          <w:color w:val="7F7F7F" w:themeColor="text1" w:themeTint="80"/>
                          <w:sz w:val="40"/>
                          <w:szCs w:val="40"/>
                        </w:rPr>
                        <w:t>BRAZIL ONLINE GAMBLING AND BETTING</w:t>
                      </w:r>
                      <w:r w:rsidRPr="009A5356">
                        <w:rPr>
                          <w:rFonts w:ascii="Roboto Condensed" w:hAnsi="Roboto Condensed"/>
                          <w:color w:val="7F7F7F" w:themeColor="text1" w:themeTint="80"/>
                          <w:sz w:val="40"/>
                          <w:szCs w:val="40"/>
                        </w:rPr>
                        <w:t xml:space="preserve"> MARKET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F27">
        <w:br w:type="page"/>
      </w:r>
    </w:p>
    <w:p w:rsidR="00906A72" w:rsidRDefault="00B8057D" w:rsidP="00945E40">
      <w:pPr>
        <w:tabs>
          <w:tab w:val="left" w:pos="1890"/>
        </w:tabs>
        <w:spacing w:after="0" w:line="240" w:lineRule="auto"/>
        <w:jc w:val="left"/>
        <w:rPr>
          <w:rFonts w:ascii="Aileron Bold" w:eastAsia="Times New Roman" w:hAnsi="Aileron Bold" w:cs="Times New Roman"/>
          <w:b/>
          <w:i/>
          <w:caps/>
          <w:color w:val="293565"/>
          <w:spacing w:val="-3"/>
          <w:sz w:val="28"/>
          <w:szCs w:val="20"/>
          <w:lang w:val="en-US" w:eastAsia="en-IN"/>
        </w:rPr>
      </w:pPr>
      <w:bookmarkStart w:id="3" w:name="_Toc244429722"/>
      <w:bookmarkStart w:id="4" w:name="_Toc244593681"/>
      <w:bookmarkStart w:id="5" w:name="_Toc253410175"/>
      <w:bookmarkStart w:id="6" w:name="_Toc256262250"/>
      <w:bookmarkStart w:id="7" w:name="_Toc256263013"/>
      <w:bookmarkStart w:id="8" w:name="_Toc256413878"/>
      <w:bookmarkEnd w:id="0"/>
      <w:bookmarkEnd w:id="1"/>
      <w:bookmarkEnd w:id="2"/>
      <w:r>
        <w:rPr>
          <w:noProof/>
          <w:lang w:eastAsia="en-IN"/>
        </w:rPr>
        <w:lastRenderedPageBreak/>
        <w:drawing>
          <wp:anchor distT="0" distB="0" distL="114300" distR="114300" simplePos="0" relativeHeight="251672575" behindDoc="0" locked="0" layoutInCell="1" allowOverlap="1">
            <wp:simplePos x="0" y="0"/>
            <wp:positionH relativeFrom="margin">
              <wp:posOffset>-453390</wp:posOffset>
            </wp:positionH>
            <wp:positionV relativeFrom="margin">
              <wp:posOffset>-1231265</wp:posOffset>
            </wp:positionV>
            <wp:extent cx="7548245" cy="106775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45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A72">
        <w:br w:type="page"/>
      </w:r>
    </w:p>
    <w:bookmarkEnd w:id="3"/>
    <w:bookmarkEnd w:id="4"/>
    <w:bookmarkEnd w:id="5"/>
    <w:bookmarkEnd w:id="6"/>
    <w:bookmarkEnd w:id="7"/>
    <w:bookmarkEnd w:id="8"/>
    <w:p w:rsidR="00980D23" w:rsidRPr="00980D23" w:rsidRDefault="00D57DA7" w:rsidP="00980D23">
      <w:pPr>
        <w:rPr>
          <w:lang w:val="en-US" w:eastAsia="en-IN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lastRenderedPageBreak/>
        <w:t>$CONTENT$</w:t>
      </w:r>
      <w:bookmarkStart w:id="9" w:name="_GoBack"/>
      <w:bookmarkEnd w:id="9"/>
    </w:p>
    <w:p w:rsidR="00F9023C" w:rsidRDefault="00F9023C">
      <w:pPr>
        <w:spacing w:before="0" w:after="0" w:line="240" w:lineRule="auto"/>
        <w:jc w:val="left"/>
        <w:rPr>
          <w:rFonts w:ascii="Roboto Condensed" w:eastAsia="Times New Roman" w:hAnsi="Roboto Condensed" w:cs="Times New Roman"/>
          <w:b/>
          <w:color w:val="E59C24"/>
          <w:spacing w:val="-3"/>
          <w:sz w:val="40"/>
          <w:szCs w:val="20"/>
          <w:lang w:val="en-US" w:eastAsia="en-IN"/>
        </w:rPr>
      </w:pPr>
      <w:r w:rsidRPr="00F9023C">
        <w:rPr>
          <w:rFonts w:ascii="Roboto Condensed" w:eastAsia="Times New Roman" w:hAnsi="Roboto Condensed" w:cs="Times New Roman"/>
          <w:b/>
          <w:noProof/>
          <w:color w:val="E59C24"/>
          <w:spacing w:val="-3"/>
          <w:sz w:val="40"/>
          <w:szCs w:val="20"/>
          <w:lang w:eastAsia="en-IN"/>
        </w:rPr>
        <w:lastRenderedPageBreak/>
        <w:drawing>
          <wp:anchor distT="0" distB="0" distL="114300" distR="114300" simplePos="0" relativeHeight="251671551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-1283335</wp:posOffset>
            </wp:positionV>
            <wp:extent cx="7570662" cy="10707624"/>
            <wp:effectExtent l="0" t="0" r="0" b="0"/>
            <wp:wrapSquare wrapText="bothSides"/>
            <wp:docPr id="2" name="Picture 2" descr="D:\Infinium Report Templet\Coverpage\Relet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finium Report Templet\Coverpage\Releta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662" cy="107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07F0" w:rsidRPr="007917A5" w:rsidRDefault="007E7B59">
      <w:r w:rsidRPr="007E7B59">
        <w:rPr>
          <w:noProof/>
          <w:lang w:eastAsia="en-IN"/>
        </w:rPr>
        <w:lastRenderedPageBreak/>
        <w:drawing>
          <wp:anchor distT="0" distB="0" distL="114300" distR="114300" simplePos="0" relativeHeight="251670527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570662" cy="10707624"/>
            <wp:effectExtent l="0" t="0" r="0" b="0"/>
            <wp:wrapSquare wrapText="bothSides"/>
            <wp:docPr id="3" name="Picture 3" descr="D:\Infinium Report Templet\Coverpage\Disclai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finium Report Templet\Coverpage\Disclaim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662" cy="107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707F0" w:rsidRPr="007917A5" w:rsidSect="005A56E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720" w:bottom="1152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825" w:rsidRDefault="006C6825" w:rsidP="00474C35">
      <w:r>
        <w:separator/>
      </w:r>
    </w:p>
    <w:p w:rsidR="006C6825" w:rsidRDefault="006C6825" w:rsidP="00474C35"/>
    <w:p w:rsidR="006C6825" w:rsidRDefault="006C6825" w:rsidP="00474C35"/>
    <w:p w:rsidR="006C6825" w:rsidRDefault="006C6825" w:rsidP="00474C35"/>
    <w:p w:rsidR="006C6825" w:rsidRDefault="006C6825"/>
  </w:endnote>
  <w:endnote w:type="continuationSeparator" w:id="0">
    <w:p w:rsidR="006C6825" w:rsidRDefault="006C6825" w:rsidP="00474C35">
      <w:r>
        <w:continuationSeparator/>
      </w:r>
    </w:p>
    <w:p w:rsidR="006C6825" w:rsidRDefault="006C6825" w:rsidP="00474C35"/>
    <w:p w:rsidR="006C6825" w:rsidRDefault="006C6825" w:rsidP="00474C35"/>
    <w:p w:rsidR="006C6825" w:rsidRDefault="006C6825" w:rsidP="00474C35"/>
    <w:p w:rsidR="006C6825" w:rsidRDefault="006C68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entSchbook BT">
    <w:altName w:val="Bookman Old Style"/>
    <w:charset w:val="00"/>
    <w:family w:val="roman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ZWAdobeF">
    <w:altName w:val="Times New Roman"/>
    <w:charset w:val="00"/>
    <w:family w:val="auto"/>
    <w:pitch w:val="variable"/>
    <w:sig w:usb0="20002A87" w:usb1="00000000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 Condensed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altName w:val="Arial"/>
    <w:panose1 w:val="020B0403020202020204"/>
    <w:charset w:val="00"/>
    <w:family w:val="swiss"/>
    <w:notTrueType/>
    <w:pitch w:val="variable"/>
    <w:sig w:usb0="800000AF" w:usb1="4000204A" w:usb2="00000000" w:usb3="00000000" w:csb0="00000001" w:csb1="00000000"/>
  </w:font>
  <w:font w:name="HelveticaNeueLT Std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ileron Bold">
    <w:altName w:val="Calibri"/>
    <w:panose1 w:val="000008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Default="00995D16" w:rsidP="00474C35">
    <w:pP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95D16" w:rsidRDefault="00995D16" w:rsidP="00474C35">
    <w:pPr>
      <w:rPr>
        <w:rStyle w:val="PageNumber"/>
      </w:rPr>
    </w:pPr>
  </w:p>
  <w:p w:rsidR="00995D16" w:rsidRDefault="00995D16" w:rsidP="00474C35">
    <w:pPr>
      <w:rPr>
        <w:rStyle w:val="PageNumber"/>
      </w:rPr>
    </w:pPr>
  </w:p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Pr="00423E33" w:rsidRDefault="00995D16" w:rsidP="008E0B60">
    <w:pPr>
      <w:pStyle w:val="Footer"/>
      <w:tabs>
        <w:tab w:val="clear" w:pos="4320"/>
        <w:tab w:val="clear" w:pos="8640"/>
      </w:tabs>
      <w:jc w:val="left"/>
      <w:rPr>
        <w:color w:val="0C4068"/>
      </w:rPr>
    </w:pPr>
    <w:r>
      <w:rPr>
        <w:noProof/>
        <w:color w:val="78777C"/>
        <w:lang w:eastAsia="en-IN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>
              <wp:simplePos x="0" y="0"/>
              <wp:positionH relativeFrom="margin">
                <wp:posOffset>40640</wp:posOffset>
              </wp:positionH>
              <wp:positionV relativeFrom="paragraph">
                <wp:posOffset>37464</wp:posOffset>
              </wp:positionV>
              <wp:extent cx="6492240" cy="0"/>
              <wp:effectExtent l="0" t="0" r="0" b="0"/>
              <wp:wrapNone/>
              <wp:docPr id="46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922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E59C2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E669310" id="Straight Connector 14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3.2pt,2.95pt" to="514.4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" strokecolor="#e59c24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Pr="004F1AE8">
      <w:rPr>
        <w:color w:val="78777C"/>
      </w:rPr>
      <w:t>© Infinium Global Research</w:t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</w:r>
    <w:r w:rsidRPr="004F1AE8">
      <w:rPr>
        <w:color w:val="78777C"/>
      </w:rPr>
      <w:tab/>
      <w:t xml:space="preserve">Page </w:t>
    </w:r>
    <w:r w:rsidRPr="004F1AE8">
      <w:rPr>
        <w:color w:val="78777C"/>
      </w:rPr>
      <w:fldChar w:fldCharType="begin"/>
    </w:r>
    <w:r w:rsidRPr="004F1AE8">
      <w:rPr>
        <w:color w:val="78777C"/>
      </w:rPr>
      <w:instrText xml:space="preserve"> PAGE   \* MERGEFORMAT </w:instrText>
    </w:r>
    <w:r w:rsidRPr="004F1AE8">
      <w:rPr>
        <w:color w:val="78777C"/>
      </w:rPr>
      <w:fldChar w:fldCharType="separate"/>
    </w:r>
    <w:r w:rsidR="00D57DA7">
      <w:rPr>
        <w:noProof/>
        <w:color w:val="78777C"/>
      </w:rPr>
      <w:t>5</w:t>
    </w:r>
    <w:r w:rsidRPr="004F1AE8">
      <w:rPr>
        <w:color w:val="78777C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Default="00995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825" w:rsidRDefault="006C6825" w:rsidP="00474C35">
      <w:r>
        <w:separator/>
      </w:r>
    </w:p>
    <w:p w:rsidR="006C6825" w:rsidRDefault="006C6825" w:rsidP="00474C35"/>
    <w:p w:rsidR="006C6825" w:rsidRDefault="006C6825" w:rsidP="00474C35"/>
    <w:p w:rsidR="006C6825" w:rsidRDefault="006C6825" w:rsidP="00474C35"/>
    <w:p w:rsidR="006C6825" w:rsidRDefault="006C6825"/>
  </w:footnote>
  <w:footnote w:type="continuationSeparator" w:id="0">
    <w:p w:rsidR="006C6825" w:rsidRDefault="006C6825" w:rsidP="00474C35">
      <w:r>
        <w:continuationSeparator/>
      </w:r>
    </w:p>
    <w:p w:rsidR="006C6825" w:rsidRDefault="006C6825" w:rsidP="00474C35"/>
    <w:p w:rsidR="006C6825" w:rsidRDefault="006C6825" w:rsidP="00474C35"/>
    <w:p w:rsidR="006C6825" w:rsidRDefault="006C6825" w:rsidP="00474C35"/>
    <w:p w:rsidR="006C6825" w:rsidRDefault="006C682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Pr="007606A6" w:rsidRDefault="006C6825" w:rsidP="00474C35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724688" o:spid="_x0000_s2050" type="#_x0000_t136" style="position:absolute;left:0;text-align:left;margin-left:0;margin-top:0;width:632.4pt;height:105.4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Franklin Gothic Medium&quot;;font-size:1pt" string="Sample Pages"/>
          <w10:wrap anchorx="margin" anchory="margin"/>
        </v:shape>
      </w:pict>
    </w:r>
  </w:p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 w:rsidP="00474C35"/>
  <w:p w:rsidR="00995D16" w:rsidRDefault="00995D16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Default="00995D16" w:rsidP="00E3740A">
    <w:pPr>
      <w:tabs>
        <w:tab w:val="left" w:pos="1993"/>
      </w:tabs>
    </w:pPr>
    <w:r>
      <w:rPr>
        <w:noProof/>
        <w:lang w:eastAsia="en-IN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posOffset>5111115</wp:posOffset>
          </wp:positionH>
          <wp:positionV relativeFrom="paragraph">
            <wp:posOffset>-219075</wp:posOffset>
          </wp:positionV>
          <wp:extent cx="1356360" cy="497205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356360" cy="4972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6C6825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724689" o:spid="_x0000_s2051" type="#_x0000_t136" style="position:absolute;left:0;text-align:left;margin-left:0;margin-top:0;width:632.4pt;height:105.4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Franklin Gothic Medium&quot;;font-size:1pt" string="Sample Pages"/>
          <w10:wrap anchorx="margin" anchory="margin"/>
        </v:shape>
      </w:pic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0</wp:posOffset>
              </wp:positionH>
              <wp:positionV relativeFrom="paragraph">
                <wp:posOffset>-123825</wp:posOffset>
              </wp:positionV>
              <wp:extent cx="4676775" cy="523875"/>
              <wp:effectExtent l="0" t="0" r="0" b="0"/>
              <wp:wrapNone/>
              <wp:docPr id="5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6775" cy="523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5D16" w:rsidRDefault="00995D16">
                          <w:pPr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  <w:t>Brazil Online Gambling and Betting</w:t>
                          </w:r>
                          <w:r w:rsidRPr="00DF6B07"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40EB4"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  <w:t>Market</w:t>
                          </w:r>
                          <w:r w:rsidRPr="00561C91"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  <w:t>: Pros</w:t>
                          </w:r>
                          <w:r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  <w:t>pects, Trends Analysis, market size and Forecasts up to 2030</w:t>
                          </w:r>
                        </w:p>
                        <w:p w:rsidR="00995D16" w:rsidRPr="00CD1D74" w:rsidRDefault="00995D16">
                          <w:pPr>
                            <w:rPr>
                              <w:rFonts w:cs="Times New Roman"/>
                              <w:i/>
                              <w:color w:val="78777C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8" type="#_x0000_t202" style="position:absolute;left:0;text-align:left;margin-left:0;margin-top:-9.75pt;width:368.2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" filled="f" stroked="f">
              <v:textbox>
                <w:txbxContent>
                  <w:p w:rsidR="00995D16" w:rsidRDefault="00995D16">
                    <w:pPr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</w:pPr>
                    <w:r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  <w:t>Brazil Online Gambling and Betting</w:t>
                    </w:r>
                    <w:r w:rsidRPr="00DF6B07"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  <w:t xml:space="preserve"> </w:t>
                    </w:r>
                    <w:r w:rsidRPr="00C40EB4"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  <w:t>Market</w:t>
                    </w:r>
                    <w:r w:rsidRPr="00561C91"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  <w:t>: Pros</w:t>
                    </w:r>
                    <w:r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  <w:t>pects, Trends Analysis, market size and Forecasts up to 2030</w:t>
                    </w:r>
                  </w:p>
                  <w:p w:rsidR="00995D16" w:rsidRPr="00CD1D74" w:rsidRDefault="00995D16">
                    <w:pPr>
                      <w:rPr>
                        <w:rFonts w:cs="Times New Roman"/>
                        <w:i/>
                        <w:color w:val="78777C"/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:rsidR="00995D16" w:rsidRDefault="00995D16" w:rsidP="00E3740A">
    <w:pPr>
      <w:tabs>
        <w:tab w:val="left" w:pos="1993"/>
      </w:tabs>
    </w:pPr>
    <w:r>
      <w:rPr>
        <w:noProof/>
        <w:lang w:eastAsia="en-IN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61594</wp:posOffset>
              </wp:positionV>
              <wp:extent cx="6560185" cy="0"/>
              <wp:effectExtent l="0" t="0" r="0" b="0"/>
              <wp:wrapNone/>
              <wp:docPr id="51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6018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E59C2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0965840" id="Straight Connector 5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5pt,4.85pt" to="519.0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" strokecolor="#e59c24" strokeweight="1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D16" w:rsidRDefault="006C682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724687" o:spid="_x0000_s2049" type="#_x0000_t136" style="position:absolute;left:0;text-align:left;margin-left:0;margin-top:0;width:632.4pt;height:105.4pt;rotation:315;z-index:-251648000;mso-position-horizontal:center;mso-position-horizontal-relative:margin;mso-position-vertical:center;mso-position-vertical-relative:margin" o:allowincell="f" fillcolor="silver" stroked="f">
          <v:fill opacity=".5"/>
          <v:textpath style="font-family:&quot;Franklin Gothic Medium&quot;;font-size:1pt" string="Sample Page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41A7BF6"/>
    <w:multiLevelType w:val="hybridMultilevel"/>
    <w:tmpl w:val="E0F24290"/>
    <w:lvl w:ilvl="0" w:tplc="E8A0C7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A6E63E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CEA6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8DD802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84AAD1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788B1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CA221F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D4E26C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31CBD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594855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810"/>
        </w:tabs>
        <w:ind w:left="73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FFFFFF83"/>
    <w:multiLevelType w:val="singleLevel"/>
    <w:tmpl w:val="68BA2FB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B340692"/>
    <w:multiLevelType w:val="hybridMultilevel"/>
    <w:tmpl w:val="C85CE82A"/>
    <w:lvl w:ilvl="0" w:tplc="0FD0F2C8">
      <w:start w:val="1"/>
      <w:numFmt w:val="bullet"/>
      <w:pStyle w:val="NewTableBulletLeft"/>
      <w:lvlText w:val=""/>
      <w:lvlJc w:val="left"/>
      <w:pPr>
        <w:tabs>
          <w:tab w:val="num" w:pos="378"/>
        </w:tabs>
        <w:ind w:left="378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69DF"/>
    <w:multiLevelType w:val="multilevel"/>
    <w:tmpl w:val="505AF6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0DA103DA"/>
    <w:multiLevelType w:val="hybridMultilevel"/>
    <w:tmpl w:val="B51459C4"/>
    <w:lvl w:ilvl="0" w:tplc="3A2ADE60">
      <w:start w:val="1"/>
      <w:numFmt w:val="decimal"/>
      <w:pStyle w:val="FigureTitle"/>
      <w:lvlText w:val="FIGURE %1"/>
      <w:lvlJc w:val="left"/>
      <w:pPr>
        <w:ind w:left="360" w:hanging="360"/>
      </w:pPr>
      <w:rPr>
        <w:rFonts w:ascii="Franklin Gothic Medium" w:hAnsi="Franklin Gothic Medium" w:hint="default"/>
        <w:color w:val="DC921A"/>
        <w:sz w:val="20"/>
        <w:u w:color="948A5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3A083C"/>
    <w:multiLevelType w:val="hybridMultilevel"/>
    <w:tmpl w:val="2CB6B95C"/>
    <w:lvl w:ilvl="0" w:tplc="A36854F0">
      <w:start w:val="1"/>
      <w:numFmt w:val="decimal"/>
      <w:pStyle w:val="Q1"/>
      <w:lvlText w:val="Q.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853EAF"/>
    <w:multiLevelType w:val="multilevel"/>
    <w:tmpl w:val="94202A26"/>
    <w:lvl w:ilvl="0">
      <w:start w:val="1"/>
      <w:numFmt w:val="decimal"/>
      <w:isLgl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13C8116D"/>
    <w:multiLevelType w:val="hybridMultilevel"/>
    <w:tmpl w:val="F022E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C66FC"/>
    <w:multiLevelType w:val="hybridMultilevel"/>
    <w:tmpl w:val="1C3CAC06"/>
    <w:lvl w:ilvl="0" w:tplc="D28CC4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62B0E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2E91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C68E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58FA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6651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5E3C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4497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8D4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267F4"/>
    <w:multiLevelType w:val="hybridMultilevel"/>
    <w:tmpl w:val="815C4830"/>
    <w:lvl w:ilvl="0" w:tplc="D024AE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5A83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5470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7065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BE3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A295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AC7D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2A3E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DEF1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465D1"/>
    <w:multiLevelType w:val="hybridMultilevel"/>
    <w:tmpl w:val="1E8E9D5C"/>
    <w:lvl w:ilvl="0" w:tplc="59849F44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641B4"/>
    <w:multiLevelType w:val="hybridMultilevel"/>
    <w:tmpl w:val="6AA0EC30"/>
    <w:lvl w:ilvl="0" w:tplc="9C084B50">
      <w:start w:val="1"/>
      <w:numFmt w:val="bullet"/>
      <w:pStyle w:val="TableBullet"/>
      <w:lvlText w:val=""/>
      <w:lvlJc w:val="left"/>
      <w:pPr>
        <w:ind w:left="864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2A9F4060"/>
    <w:multiLevelType w:val="hybridMultilevel"/>
    <w:tmpl w:val="8C8EB0D2"/>
    <w:lvl w:ilvl="0" w:tplc="F78EB1FE">
      <w:start w:val="1"/>
      <w:numFmt w:val="bullet"/>
      <w:pStyle w:val="Newsubtablebulletleft"/>
      <w:lvlText w:val=""/>
      <w:lvlJc w:val="left"/>
      <w:pPr>
        <w:tabs>
          <w:tab w:val="num" w:pos="567"/>
        </w:tabs>
        <w:ind w:left="5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B5EC0"/>
    <w:multiLevelType w:val="multilevel"/>
    <w:tmpl w:val="C9AEA7AA"/>
    <w:lvl w:ilvl="0">
      <w:start w:val="1"/>
      <w:numFmt w:val="decimal"/>
      <w:pStyle w:val="MainHeading"/>
      <w:lvlText w:val="%1"/>
      <w:lvlJc w:val="left"/>
      <w:pPr>
        <w:tabs>
          <w:tab w:val="num" w:pos="936"/>
        </w:tabs>
        <w:ind w:left="432" w:hanging="432"/>
      </w:pPr>
      <w:rPr>
        <w:rFonts w:hint="default"/>
      </w:rPr>
    </w:lvl>
    <w:lvl w:ilvl="1">
      <w:start w:val="1"/>
      <w:numFmt w:val="decimal"/>
      <w:pStyle w:val="Head1"/>
      <w:lvlText w:val="%1.%2"/>
      <w:lvlJc w:val="left"/>
      <w:pPr>
        <w:tabs>
          <w:tab w:val="num" w:pos="792"/>
        </w:tabs>
        <w:ind w:left="576" w:hanging="576"/>
      </w:pPr>
      <w:rPr>
        <w:rFonts w:hint="default"/>
      </w:rPr>
    </w:lvl>
    <w:lvl w:ilvl="2">
      <w:start w:val="1"/>
      <w:numFmt w:val="decimal"/>
      <w:pStyle w:val="Head2"/>
      <w:lvlText w:val="%1.%2.%3"/>
      <w:lvlJc w:val="left"/>
      <w:pPr>
        <w:tabs>
          <w:tab w:val="num" w:pos="576"/>
        </w:tabs>
        <w:ind w:left="720" w:hanging="720"/>
      </w:pPr>
      <w:rPr>
        <w:rFonts w:hint="default"/>
      </w:rPr>
    </w:lvl>
    <w:lvl w:ilvl="3">
      <w:start w:val="1"/>
      <w:numFmt w:val="decimal"/>
      <w:pStyle w:val="Head3"/>
      <w:lvlText w:val="%1.%2.%3.%4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pStyle w:val="Head4"/>
      <w:lvlText w:val="%1.%2.%3.%4.%5"/>
      <w:lvlJc w:val="left"/>
      <w:pPr>
        <w:tabs>
          <w:tab w:val="num" w:pos="648"/>
        </w:tabs>
        <w:ind w:left="1008" w:hanging="1008"/>
      </w:pPr>
      <w:rPr>
        <w:rFonts w:hint="default"/>
      </w:rPr>
    </w:lvl>
    <w:lvl w:ilvl="5">
      <w:start w:val="1"/>
      <w:numFmt w:val="decimal"/>
      <w:pStyle w:val="Head5"/>
      <w:lvlText w:val="%1.%2.%3.%4.%5.%6"/>
      <w:lvlJc w:val="left"/>
      <w:pPr>
        <w:tabs>
          <w:tab w:val="num" w:pos="1008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0A15C70"/>
    <w:multiLevelType w:val="hybridMultilevel"/>
    <w:tmpl w:val="EBDA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A67A75"/>
    <w:multiLevelType w:val="hybridMultilevel"/>
    <w:tmpl w:val="C80E622A"/>
    <w:lvl w:ilvl="0" w:tplc="3E72E740">
      <w:start w:val="1"/>
      <w:numFmt w:val="bullet"/>
      <w:pStyle w:val="SummarySubHead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244061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887502"/>
    <w:multiLevelType w:val="hybridMultilevel"/>
    <w:tmpl w:val="21C6F9A4"/>
    <w:lvl w:ilvl="0" w:tplc="14F2D3E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46158"/>
    <w:multiLevelType w:val="hybridMultilevel"/>
    <w:tmpl w:val="50E6E3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C53706C"/>
    <w:multiLevelType w:val="hybridMultilevel"/>
    <w:tmpl w:val="46EEA3AA"/>
    <w:lvl w:ilvl="0" w:tplc="04090001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20" w15:restartNumberingAfterBreak="0">
    <w:nsid w:val="3FE73C1E"/>
    <w:multiLevelType w:val="hybridMultilevel"/>
    <w:tmpl w:val="33B03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56E54"/>
    <w:multiLevelType w:val="hybridMultilevel"/>
    <w:tmpl w:val="CEE6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D51080"/>
    <w:multiLevelType w:val="hybridMultilevel"/>
    <w:tmpl w:val="635C4E26"/>
    <w:lvl w:ilvl="0" w:tplc="FDF8D1C8">
      <w:start w:val="1"/>
      <w:numFmt w:val="bullet"/>
      <w:pStyle w:val="Subbulletnew1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4C727989"/>
    <w:multiLevelType w:val="hybridMultilevel"/>
    <w:tmpl w:val="CBBCA08E"/>
    <w:lvl w:ilvl="0" w:tplc="8A068360">
      <w:start w:val="1"/>
      <w:numFmt w:val="decimal"/>
      <w:pStyle w:val="Questionnaire"/>
      <w:lvlText w:val="Q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71338"/>
    <w:multiLevelType w:val="hybridMultilevel"/>
    <w:tmpl w:val="38126934"/>
    <w:lvl w:ilvl="0" w:tplc="7A8230E4">
      <w:start w:val="1"/>
      <w:numFmt w:val="bullet"/>
      <w:pStyle w:val="SubBulletNew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BB4B76"/>
    <w:multiLevelType w:val="hybridMultilevel"/>
    <w:tmpl w:val="64A81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05111F"/>
    <w:multiLevelType w:val="hybridMultilevel"/>
    <w:tmpl w:val="F30CB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04454"/>
    <w:multiLevelType w:val="hybridMultilevel"/>
    <w:tmpl w:val="4036BEB2"/>
    <w:lvl w:ilvl="0" w:tplc="37DA37E6">
      <w:start w:val="1"/>
      <w:numFmt w:val="decimal"/>
      <w:pStyle w:val="TableTitle"/>
      <w:lvlText w:val="TABLE %1"/>
      <w:lvlJc w:val="left"/>
      <w:pPr>
        <w:ind w:left="360" w:hanging="360"/>
      </w:pPr>
      <w:rPr>
        <w:rFonts w:ascii="Franklin Gothic Medium" w:hAnsi="Franklin Gothic Medium" w:hint="default"/>
        <w:color w:val="DC921A"/>
        <w:sz w:val="20"/>
        <w:u w:color="E36C0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FB85A66"/>
    <w:multiLevelType w:val="hybridMultilevel"/>
    <w:tmpl w:val="84680088"/>
    <w:lvl w:ilvl="0" w:tplc="F132B4DA">
      <w:start w:val="1"/>
      <w:numFmt w:val="bullet"/>
      <w:pStyle w:val="SummaryHeading"/>
      <w:lvlText w:val=""/>
      <w:lvlJc w:val="left"/>
      <w:pPr>
        <w:ind w:left="360" w:hanging="360"/>
      </w:pPr>
      <w:rPr>
        <w:rFonts w:ascii="Wingdings" w:hAnsi="Wingdings" w:hint="default"/>
        <w:color w:val="948A5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8064C6"/>
    <w:multiLevelType w:val="hybridMultilevel"/>
    <w:tmpl w:val="76C86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14C77CD"/>
    <w:multiLevelType w:val="hybridMultilevel"/>
    <w:tmpl w:val="7EB21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56CD2"/>
    <w:multiLevelType w:val="hybridMultilevel"/>
    <w:tmpl w:val="EE7EF808"/>
    <w:lvl w:ilvl="0" w:tplc="DD988F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6B0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8E0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EA79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8C4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9A69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27D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20E0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2A7B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42B2B"/>
    <w:multiLevelType w:val="hybridMultilevel"/>
    <w:tmpl w:val="7818AAD0"/>
    <w:lvl w:ilvl="0" w:tplc="3FE46A68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5482537"/>
    <w:multiLevelType w:val="hybridMultilevel"/>
    <w:tmpl w:val="E0F82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62B5C"/>
    <w:multiLevelType w:val="hybridMultilevel"/>
    <w:tmpl w:val="6A0491F8"/>
    <w:lvl w:ilvl="0" w:tplc="7B6408F8">
      <w:start w:val="1"/>
      <w:numFmt w:val="bullet"/>
      <w:pStyle w:val="Tablesubbullet"/>
      <w:lvlText w:val="o"/>
      <w:lvlJc w:val="left"/>
      <w:pPr>
        <w:ind w:left="1080" w:hanging="360"/>
      </w:pPr>
      <w:rPr>
        <w:rFonts w:ascii="Open Sans" w:hAnsi="Open San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543AB3"/>
    <w:multiLevelType w:val="hybridMultilevel"/>
    <w:tmpl w:val="499C55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4"/>
  </w:num>
  <w:num w:numId="3">
    <w:abstractNumId w:val="7"/>
  </w:num>
  <w:num w:numId="4">
    <w:abstractNumId w:val="28"/>
  </w:num>
  <w:num w:numId="5">
    <w:abstractNumId w:val="13"/>
  </w:num>
  <w:num w:numId="6">
    <w:abstractNumId w:val="3"/>
  </w:num>
  <w:num w:numId="7">
    <w:abstractNumId w:val="6"/>
  </w:num>
  <w:num w:numId="8">
    <w:abstractNumId w:val="11"/>
  </w:num>
  <w:num w:numId="9">
    <w:abstractNumId w:val="24"/>
  </w:num>
  <w:num w:numId="10">
    <w:abstractNumId w:val="12"/>
  </w:num>
  <w:num w:numId="11">
    <w:abstractNumId w:val="22"/>
  </w:num>
  <w:num w:numId="12">
    <w:abstractNumId w:val="23"/>
  </w:num>
  <w:num w:numId="13">
    <w:abstractNumId w:val="14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</w:num>
  <w:num w:numId="17">
    <w:abstractNumId w:val="33"/>
  </w:num>
  <w:num w:numId="18">
    <w:abstractNumId w:val="21"/>
  </w:num>
  <w:num w:numId="19">
    <w:abstractNumId w:val="16"/>
  </w:num>
  <w:num w:numId="20">
    <w:abstractNumId w:val="5"/>
  </w:num>
  <w:num w:numId="21">
    <w:abstractNumId w:val="27"/>
  </w:num>
  <w:num w:numId="22">
    <w:abstractNumId w:val="14"/>
  </w:num>
  <w:num w:numId="23">
    <w:abstractNumId w:val="32"/>
  </w:num>
  <w:num w:numId="24">
    <w:abstractNumId w:val="30"/>
  </w:num>
  <w:num w:numId="25">
    <w:abstractNumId w:val="8"/>
  </w:num>
  <w:num w:numId="26">
    <w:abstractNumId w:val="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9"/>
  </w:num>
  <w:num w:numId="33">
    <w:abstractNumId w:val="31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15"/>
  </w:num>
  <w:num w:numId="37">
    <w:abstractNumId w:val="26"/>
  </w:num>
  <w:num w:numId="38">
    <w:abstractNumId w:val="20"/>
  </w:num>
  <w:num w:numId="39">
    <w:abstractNumId w:val="17"/>
  </w:num>
  <w:num w:numId="40">
    <w:abstractNumId w:val="35"/>
  </w:num>
  <w:num w:numId="41">
    <w:abstractNumId w:val="14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</w:num>
  <w:num w:numId="45">
    <w:abstractNumId w:val="18"/>
  </w:num>
  <w:num w:numId="46">
    <w:abstractNumId w:val="4"/>
  </w:num>
  <w:num w:numId="4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97"/>
  <w:characterSpacingControl w:val="doNotCompress"/>
  <w:hdrShapeDefaults>
    <o:shapedefaults v:ext="edit" spidmax="2052">
      <o:colormru v:ext="edit" colors="#e9ac3f,#e9e6d7,#8ab3df,#254087,#002159,#eebe61,#e6a31e,#a7e8f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W0MDE0NbOwNDWxNDVQ0lEKTi0uzszPAykwrQUAmJ5xPSwAAAA="/>
  </w:docVars>
  <w:rsids>
    <w:rsidRoot w:val="00CD1D74"/>
    <w:rsid w:val="000001ED"/>
    <w:rsid w:val="000015F0"/>
    <w:rsid w:val="00001735"/>
    <w:rsid w:val="00001898"/>
    <w:rsid w:val="00001CFA"/>
    <w:rsid w:val="00002768"/>
    <w:rsid w:val="00002F70"/>
    <w:rsid w:val="00004422"/>
    <w:rsid w:val="00004586"/>
    <w:rsid w:val="000057E6"/>
    <w:rsid w:val="00005D91"/>
    <w:rsid w:val="00005E16"/>
    <w:rsid w:val="00006259"/>
    <w:rsid w:val="00006604"/>
    <w:rsid w:val="00007555"/>
    <w:rsid w:val="00007669"/>
    <w:rsid w:val="000109B1"/>
    <w:rsid w:val="00011087"/>
    <w:rsid w:val="000111D2"/>
    <w:rsid w:val="0001127C"/>
    <w:rsid w:val="00012118"/>
    <w:rsid w:val="00013614"/>
    <w:rsid w:val="00013AA9"/>
    <w:rsid w:val="00013F88"/>
    <w:rsid w:val="00014499"/>
    <w:rsid w:val="000146A2"/>
    <w:rsid w:val="000146FD"/>
    <w:rsid w:val="00014C3B"/>
    <w:rsid w:val="00014D0B"/>
    <w:rsid w:val="00014D38"/>
    <w:rsid w:val="00014F07"/>
    <w:rsid w:val="000153F9"/>
    <w:rsid w:val="00015420"/>
    <w:rsid w:val="00015774"/>
    <w:rsid w:val="00016A99"/>
    <w:rsid w:val="0001739A"/>
    <w:rsid w:val="0001743B"/>
    <w:rsid w:val="00017722"/>
    <w:rsid w:val="00017D40"/>
    <w:rsid w:val="0002015B"/>
    <w:rsid w:val="000201CC"/>
    <w:rsid w:val="0002021B"/>
    <w:rsid w:val="00022374"/>
    <w:rsid w:val="00022490"/>
    <w:rsid w:val="00022720"/>
    <w:rsid w:val="00022B1B"/>
    <w:rsid w:val="00023CBF"/>
    <w:rsid w:val="000245AF"/>
    <w:rsid w:val="00025194"/>
    <w:rsid w:val="00025CD1"/>
    <w:rsid w:val="00026239"/>
    <w:rsid w:val="00026322"/>
    <w:rsid w:val="00027133"/>
    <w:rsid w:val="0002730E"/>
    <w:rsid w:val="0002745C"/>
    <w:rsid w:val="00027997"/>
    <w:rsid w:val="00027D14"/>
    <w:rsid w:val="00030BFE"/>
    <w:rsid w:val="000316F2"/>
    <w:rsid w:val="00031CAA"/>
    <w:rsid w:val="00031DD6"/>
    <w:rsid w:val="00031E7E"/>
    <w:rsid w:val="00031FC1"/>
    <w:rsid w:val="000336C1"/>
    <w:rsid w:val="0003399E"/>
    <w:rsid w:val="00034274"/>
    <w:rsid w:val="00034E4F"/>
    <w:rsid w:val="00035560"/>
    <w:rsid w:val="00035FAA"/>
    <w:rsid w:val="00035FD0"/>
    <w:rsid w:val="000373FA"/>
    <w:rsid w:val="000408E1"/>
    <w:rsid w:val="00041471"/>
    <w:rsid w:val="000427C9"/>
    <w:rsid w:val="00042C84"/>
    <w:rsid w:val="0004323A"/>
    <w:rsid w:val="00043B46"/>
    <w:rsid w:val="000441E4"/>
    <w:rsid w:val="00044627"/>
    <w:rsid w:val="00044B23"/>
    <w:rsid w:val="00044EFA"/>
    <w:rsid w:val="0004522B"/>
    <w:rsid w:val="00045D0B"/>
    <w:rsid w:val="00045ED4"/>
    <w:rsid w:val="0004772C"/>
    <w:rsid w:val="00047E69"/>
    <w:rsid w:val="00050271"/>
    <w:rsid w:val="00050557"/>
    <w:rsid w:val="00050958"/>
    <w:rsid w:val="00051920"/>
    <w:rsid w:val="00051B37"/>
    <w:rsid w:val="00051F1D"/>
    <w:rsid w:val="00052E14"/>
    <w:rsid w:val="0005319E"/>
    <w:rsid w:val="000534F5"/>
    <w:rsid w:val="00053A03"/>
    <w:rsid w:val="000547DC"/>
    <w:rsid w:val="000553F1"/>
    <w:rsid w:val="00055C16"/>
    <w:rsid w:val="00055DC2"/>
    <w:rsid w:val="00056758"/>
    <w:rsid w:val="00056F2E"/>
    <w:rsid w:val="0005748C"/>
    <w:rsid w:val="00057B1C"/>
    <w:rsid w:val="00057B41"/>
    <w:rsid w:val="000619B6"/>
    <w:rsid w:val="00061D3E"/>
    <w:rsid w:val="000626B9"/>
    <w:rsid w:val="00062851"/>
    <w:rsid w:val="00062CE4"/>
    <w:rsid w:val="00064340"/>
    <w:rsid w:val="000645BE"/>
    <w:rsid w:val="00064C63"/>
    <w:rsid w:val="00066216"/>
    <w:rsid w:val="00067623"/>
    <w:rsid w:val="00067EE7"/>
    <w:rsid w:val="0007085E"/>
    <w:rsid w:val="00071D93"/>
    <w:rsid w:val="00071E09"/>
    <w:rsid w:val="000721C7"/>
    <w:rsid w:val="00072E6D"/>
    <w:rsid w:val="00072FE2"/>
    <w:rsid w:val="00073182"/>
    <w:rsid w:val="0007419C"/>
    <w:rsid w:val="00074367"/>
    <w:rsid w:val="000745ED"/>
    <w:rsid w:val="0007517C"/>
    <w:rsid w:val="00076039"/>
    <w:rsid w:val="000768D5"/>
    <w:rsid w:val="0008010A"/>
    <w:rsid w:val="000807AA"/>
    <w:rsid w:val="000813B3"/>
    <w:rsid w:val="000815B6"/>
    <w:rsid w:val="00081ACC"/>
    <w:rsid w:val="00081C88"/>
    <w:rsid w:val="000828C6"/>
    <w:rsid w:val="00082D0E"/>
    <w:rsid w:val="00083B57"/>
    <w:rsid w:val="00083D70"/>
    <w:rsid w:val="0008429E"/>
    <w:rsid w:val="00084865"/>
    <w:rsid w:val="00084A4A"/>
    <w:rsid w:val="00084C0F"/>
    <w:rsid w:val="00085506"/>
    <w:rsid w:val="00085540"/>
    <w:rsid w:val="00086073"/>
    <w:rsid w:val="00086280"/>
    <w:rsid w:val="0008770B"/>
    <w:rsid w:val="00087DD6"/>
    <w:rsid w:val="00090344"/>
    <w:rsid w:val="00090820"/>
    <w:rsid w:val="00090E72"/>
    <w:rsid w:val="0009134F"/>
    <w:rsid w:val="00091B7F"/>
    <w:rsid w:val="0009238C"/>
    <w:rsid w:val="00092A5A"/>
    <w:rsid w:val="000935FE"/>
    <w:rsid w:val="00093C21"/>
    <w:rsid w:val="000949D2"/>
    <w:rsid w:val="00095028"/>
    <w:rsid w:val="0009586C"/>
    <w:rsid w:val="0009644C"/>
    <w:rsid w:val="00096D0D"/>
    <w:rsid w:val="00097781"/>
    <w:rsid w:val="00097928"/>
    <w:rsid w:val="00097E5A"/>
    <w:rsid w:val="000A11D6"/>
    <w:rsid w:val="000A2BFF"/>
    <w:rsid w:val="000A2EF4"/>
    <w:rsid w:val="000A3F20"/>
    <w:rsid w:val="000A44CE"/>
    <w:rsid w:val="000A46B8"/>
    <w:rsid w:val="000A47C1"/>
    <w:rsid w:val="000A4C53"/>
    <w:rsid w:val="000A53E3"/>
    <w:rsid w:val="000A577D"/>
    <w:rsid w:val="000A5793"/>
    <w:rsid w:val="000A6814"/>
    <w:rsid w:val="000A754D"/>
    <w:rsid w:val="000A7D50"/>
    <w:rsid w:val="000B01E4"/>
    <w:rsid w:val="000B0745"/>
    <w:rsid w:val="000B090C"/>
    <w:rsid w:val="000B0DDC"/>
    <w:rsid w:val="000B1575"/>
    <w:rsid w:val="000B2AC9"/>
    <w:rsid w:val="000B2C47"/>
    <w:rsid w:val="000B2D7B"/>
    <w:rsid w:val="000B3724"/>
    <w:rsid w:val="000B3DFE"/>
    <w:rsid w:val="000B4B1B"/>
    <w:rsid w:val="000B5750"/>
    <w:rsid w:val="000B5F36"/>
    <w:rsid w:val="000B6D3E"/>
    <w:rsid w:val="000B6F5D"/>
    <w:rsid w:val="000B7045"/>
    <w:rsid w:val="000C150F"/>
    <w:rsid w:val="000C16E3"/>
    <w:rsid w:val="000C2D4A"/>
    <w:rsid w:val="000C2E7F"/>
    <w:rsid w:val="000C32A8"/>
    <w:rsid w:val="000C3686"/>
    <w:rsid w:val="000C3745"/>
    <w:rsid w:val="000C38BC"/>
    <w:rsid w:val="000C398E"/>
    <w:rsid w:val="000C42EE"/>
    <w:rsid w:val="000C4B7C"/>
    <w:rsid w:val="000C4CAE"/>
    <w:rsid w:val="000C584D"/>
    <w:rsid w:val="000C7F65"/>
    <w:rsid w:val="000D0349"/>
    <w:rsid w:val="000D1C6F"/>
    <w:rsid w:val="000D1E85"/>
    <w:rsid w:val="000D2E6C"/>
    <w:rsid w:val="000D3BDC"/>
    <w:rsid w:val="000D3DE6"/>
    <w:rsid w:val="000D47DF"/>
    <w:rsid w:val="000D4A12"/>
    <w:rsid w:val="000D4A4D"/>
    <w:rsid w:val="000D4F17"/>
    <w:rsid w:val="000D50DF"/>
    <w:rsid w:val="000D5A5F"/>
    <w:rsid w:val="000D6CB6"/>
    <w:rsid w:val="000D6E15"/>
    <w:rsid w:val="000E18BC"/>
    <w:rsid w:val="000E20D7"/>
    <w:rsid w:val="000E225F"/>
    <w:rsid w:val="000E3954"/>
    <w:rsid w:val="000E3AB2"/>
    <w:rsid w:val="000E3D19"/>
    <w:rsid w:val="000E3E61"/>
    <w:rsid w:val="000E460B"/>
    <w:rsid w:val="000E4AEF"/>
    <w:rsid w:val="000E4EB9"/>
    <w:rsid w:val="000E6016"/>
    <w:rsid w:val="000E66C7"/>
    <w:rsid w:val="000E678F"/>
    <w:rsid w:val="000E68C2"/>
    <w:rsid w:val="000E7251"/>
    <w:rsid w:val="000E72E8"/>
    <w:rsid w:val="000F0170"/>
    <w:rsid w:val="000F1619"/>
    <w:rsid w:val="000F1C72"/>
    <w:rsid w:val="000F2B98"/>
    <w:rsid w:val="000F30B9"/>
    <w:rsid w:val="000F320A"/>
    <w:rsid w:val="000F3256"/>
    <w:rsid w:val="000F4D0F"/>
    <w:rsid w:val="000F4FC4"/>
    <w:rsid w:val="000F58F5"/>
    <w:rsid w:val="000F5AB5"/>
    <w:rsid w:val="000F5B27"/>
    <w:rsid w:val="000F6434"/>
    <w:rsid w:val="000F6651"/>
    <w:rsid w:val="000F6A6F"/>
    <w:rsid w:val="00100988"/>
    <w:rsid w:val="00100B31"/>
    <w:rsid w:val="00100CE6"/>
    <w:rsid w:val="001010ED"/>
    <w:rsid w:val="00101A54"/>
    <w:rsid w:val="00101C9E"/>
    <w:rsid w:val="00102634"/>
    <w:rsid w:val="00102750"/>
    <w:rsid w:val="001028DC"/>
    <w:rsid w:val="00102B1C"/>
    <w:rsid w:val="0010435E"/>
    <w:rsid w:val="00104530"/>
    <w:rsid w:val="00104660"/>
    <w:rsid w:val="0010497C"/>
    <w:rsid w:val="001053B8"/>
    <w:rsid w:val="001053D5"/>
    <w:rsid w:val="00105824"/>
    <w:rsid w:val="00105A38"/>
    <w:rsid w:val="00106253"/>
    <w:rsid w:val="00106480"/>
    <w:rsid w:val="0010742D"/>
    <w:rsid w:val="00107578"/>
    <w:rsid w:val="001107F5"/>
    <w:rsid w:val="0011226B"/>
    <w:rsid w:val="00112C9E"/>
    <w:rsid w:val="00112F95"/>
    <w:rsid w:val="001134E3"/>
    <w:rsid w:val="0011411D"/>
    <w:rsid w:val="001148B3"/>
    <w:rsid w:val="0011536A"/>
    <w:rsid w:val="00115A3C"/>
    <w:rsid w:val="00115DE2"/>
    <w:rsid w:val="001161E0"/>
    <w:rsid w:val="001163A2"/>
    <w:rsid w:val="001165AB"/>
    <w:rsid w:val="001169B2"/>
    <w:rsid w:val="00116A8D"/>
    <w:rsid w:val="00116E21"/>
    <w:rsid w:val="00117146"/>
    <w:rsid w:val="001174B8"/>
    <w:rsid w:val="001203CD"/>
    <w:rsid w:val="00120F3F"/>
    <w:rsid w:val="00121258"/>
    <w:rsid w:val="00121B58"/>
    <w:rsid w:val="00123C66"/>
    <w:rsid w:val="00123E68"/>
    <w:rsid w:val="00123EBD"/>
    <w:rsid w:val="00124AE4"/>
    <w:rsid w:val="00124EE9"/>
    <w:rsid w:val="00125362"/>
    <w:rsid w:val="00125FBD"/>
    <w:rsid w:val="0012610D"/>
    <w:rsid w:val="0012620F"/>
    <w:rsid w:val="00126286"/>
    <w:rsid w:val="00126BCE"/>
    <w:rsid w:val="00126EDC"/>
    <w:rsid w:val="0012785C"/>
    <w:rsid w:val="00127B8B"/>
    <w:rsid w:val="0013037D"/>
    <w:rsid w:val="001303BA"/>
    <w:rsid w:val="0013049C"/>
    <w:rsid w:val="001304F0"/>
    <w:rsid w:val="00130C69"/>
    <w:rsid w:val="00130DF7"/>
    <w:rsid w:val="00130E45"/>
    <w:rsid w:val="0013175A"/>
    <w:rsid w:val="00131B22"/>
    <w:rsid w:val="00132925"/>
    <w:rsid w:val="00132F75"/>
    <w:rsid w:val="0013398E"/>
    <w:rsid w:val="00133C77"/>
    <w:rsid w:val="0013485F"/>
    <w:rsid w:val="00135320"/>
    <w:rsid w:val="00135466"/>
    <w:rsid w:val="00135B44"/>
    <w:rsid w:val="00136871"/>
    <w:rsid w:val="00136904"/>
    <w:rsid w:val="00136B3B"/>
    <w:rsid w:val="001372A1"/>
    <w:rsid w:val="0014073A"/>
    <w:rsid w:val="00140DB9"/>
    <w:rsid w:val="001414D5"/>
    <w:rsid w:val="00141B63"/>
    <w:rsid w:val="00141BDC"/>
    <w:rsid w:val="00142096"/>
    <w:rsid w:val="001425DE"/>
    <w:rsid w:val="00142B49"/>
    <w:rsid w:val="00142CD1"/>
    <w:rsid w:val="00142DC7"/>
    <w:rsid w:val="00142DF2"/>
    <w:rsid w:val="00143A5C"/>
    <w:rsid w:val="00144C9B"/>
    <w:rsid w:val="00145F4D"/>
    <w:rsid w:val="0014746F"/>
    <w:rsid w:val="00147F8A"/>
    <w:rsid w:val="00150491"/>
    <w:rsid w:val="001504A3"/>
    <w:rsid w:val="001509C5"/>
    <w:rsid w:val="00150B04"/>
    <w:rsid w:val="00151563"/>
    <w:rsid w:val="00151EBE"/>
    <w:rsid w:val="00152181"/>
    <w:rsid w:val="0015235F"/>
    <w:rsid w:val="001531BD"/>
    <w:rsid w:val="001536B1"/>
    <w:rsid w:val="0015387D"/>
    <w:rsid w:val="001545AB"/>
    <w:rsid w:val="001546F3"/>
    <w:rsid w:val="001548E1"/>
    <w:rsid w:val="001548F9"/>
    <w:rsid w:val="00154B2F"/>
    <w:rsid w:val="00154E9B"/>
    <w:rsid w:val="00155040"/>
    <w:rsid w:val="00155F6C"/>
    <w:rsid w:val="00156713"/>
    <w:rsid w:val="0015684B"/>
    <w:rsid w:val="001568DF"/>
    <w:rsid w:val="00156917"/>
    <w:rsid w:val="00156B70"/>
    <w:rsid w:val="00156BEF"/>
    <w:rsid w:val="00156D19"/>
    <w:rsid w:val="00157963"/>
    <w:rsid w:val="001600C3"/>
    <w:rsid w:val="001601B0"/>
    <w:rsid w:val="00160A62"/>
    <w:rsid w:val="00160F24"/>
    <w:rsid w:val="00161B92"/>
    <w:rsid w:val="00162A01"/>
    <w:rsid w:val="00162E25"/>
    <w:rsid w:val="001634B9"/>
    <w:rsid w:val="00163673"/>
    <w:rsid w:val="001642B2"/>
    <w:rsid w:val="001649B0"/>
    <w:rsid w:val="0016538D"/>
    <w:rsid w:val="00165DF2"/>
    <w:rsid w:val="00165DF5"/>
    <w:rsid w:val="001660D1"/>
    <w:rsid w:val="00166159"/>
    <w:rsid w:val="001669B0"/>
    <w:rsid w:val="00166D40"/>
    <w:rsid w:val="001678A8"/>
    <w:rsid w:val="001706AF"/>
    <w:rsid w:val="001707DE"/>
    <w:rsid w:val="0017207F"/>
    <w:rsid w:val="00172726"/>
    <w:rsid w:val="00172F71"/>
    <w:rsid w:val="00173109"/>
    <w:rsid w:val="001743CD"/>
    <w:rsid w:val="00174B85"/>
    <w:rsid w:val="00174BCD"/>
    <w:rsid w:val="00174F79"/>
    <w:rsid w:val="00175519"/>
    <w:rsid w:val="00175654"/>
    <w:rsid w:val="00175798"/>
    <w:rsid w:val="00175B47"/>
    <w:rsid w:val="0017649B"/>
    <w:rsid w:val="001777DC"/>
    <w:rsid w:val="0017794F"/>
    <w:rsid w:val="00180386"/>
    <w:rsid w:val="0018075D"/>
    <w:rsid w:val="00180A16"/>
    <w:rsid w:val="00181121"/>
    <w:rsid w:val="00182F8D"/>
    <w:rsid w:val="00183024"/>
    <w:rsid w:val="0018302B"/>
    <w:rsid w:val="00184207"/>
    <w:rsid w:val="001848DE"/>
    <w:rsid w:val="001853D8"/>
    <w:rsid w:val="00185E91"/>
    <w:rsid w:val="0018628D"/>
    <w:rsid w:val="001868FB"/>
    <w:rsid w:val="00187A70"/>
    <w:rsid w:val="001903A5"/>
    <w:rsid w:val="00190502"/>
    <w:rsid w:val="00190DFC"/>
    <w:rsid w:val="001911A0"/>
    <w:rsid w:val="001913FD"/>
    <w:rsid w:val="0019183D"/>
    <w:rsid w:val="00191853"/>
    <w:rsid w:val="001921AC"/>
    <w:rsid w:val="00192927"/>
    <w:rsid w:val="00192A33"/>
    <w:rsid w:val="00192AF6"/>
    <w:rsid w:val="00192BA1"/>
    <w:rsid w:val="00192BA9"/>
    <w:rsid w:val="0019462F"/>
    <w:rsid w:val="00194EEF"/>
    <w:rsid w:val="00195479"/>
    <w:rsid w:val="00195549"/>
    <w:rsid w:val="0019560B"/>
    <w:rsid w:val="00196935"/>
    <w:rsid w:val="001973EA"/>
    <w:rsid w:val="0019773C"/>
    <w:rsid w:val="00197778"/>
    <w:rsid w:val="00197C20"/>
    <w:rsid w:val="001A00CC"/>
    <w:rsid w:val="001A0191"/>
    <w:rsid w:val="001A0675"/>
    <w:rsid w:val="001A07DA"/>
    <w:rsid w:val="001A0901"/>
    <w:rsid w:val="001A0D19"/>
    <w:rsid w:val="001A0FB5"/>
    <w:rsid w:val="001A1AA2"/>
    <w:rsid w:val="001A2776"/>
    <w:rsid w:val="001A2D13"/>
    <w:rsid w:val="001A2EE7"/>
    <w:rsid w:val="001A35D9"/>
    <w:rsid w:val="001A40FA"/>
    <w:rsid w:val="001A482B"/>
    <w:rsid w:val="001A4BF2"/>
    <w:rsid w:val="001A4CC7"/>
    <w:rsid w:val="001A4E00"/>
    <w:rsid w:val="001A5AD0"/>
    <w:rsid w:val="001A6780"/>
    <w:rsid w:val="001A696C"/>
    <w:rsid w:val="001A6A05"/>
    <w:rsid w:val="001A75E3"/>
    <w:rsid w:val="001B0055"/>
    <w:rsid w:val="001B0313"/>
    <w:rsid w:val="001B0320"/>
    <w:rsid w:val="001B03C5"/>
    <w:rsid w:val="001B04E9"/>
    <w:rsid w:val="001B08CE"/>
    <w:rsid w:val="001B1180"/>
    <w:rsid w:val="001B171B"/>
    <w:rsid w:val="001B2028"/>
    <w:rsid w:val="001B23C8"/>
    <w:rsid w:val="001B2C8A"/>
    <w:rsid w:val="001B2E25"/>
    <w:rsid w:val="001B307D"/>
    <w:rsid w:val="001B403F"/>
    <w:rsid w:val="001B50B4"/>
    <w:rsid w:val="001B50FD"/>
    <w:rsid w:val="001B53BE"/>
    <w:rsid w:val="001B53DC"/>
    <w:rsid w:val="001B5804"/>
    <w:rsid w:val="001B5B08"/>
    <w:rsid w:val="001B5B79"/>
    <w:rsid w:val="001B5FD2"/>
    <w:rsid w:val="001B60E3"/>
    <w:rsid w:val="001B7FA8"/>
    <w:rsid w:val="001C08E0"/>
    <w:rsid w:val="001C0C41"/>
    <w:rsid w:val="001C115C"/>
    <w:rsid w:val="001C1C19"/>
    <w:rsid w:val="001C2017"/>
    <w:rsid w:val="001C26B7"/>
    <w:rsid w:val="001C2DA2"/>
    <w:rsid w:val="001C3575"/>
    <w:rsid w:val="001C3EC6"/>
    <w:rsid w:val="001C48B9"/>
    <w:rsid w:val="001C5781"/>
    <w:rsid w:val="001C6189"/>
    <w:rsid w:val="001C68BC"/>
    <w:rsid w:val="001C6BB0"/>
    <w:rsid w:val="001C71D3"/>
    <w:rsid w:val="001C7639"/>
    <w:rsid w:val="001D059F"/>
    <w:rsid w:val="001D0B8E"/>
    <w:rsid w:val="001D1227"/>
    <w:rsid w:val="001D14D8"/>
    <w:rsid w:val="001D1F2F"/>
    <w:rsid w:val="001D2800"/>
    <w:rsid w:val="001D2879"/>
    <w:rsid w:val="001D2C0D"/>
    <w:rsid w:val="001D3169"/>
    <w:rsid w:val="001D31E0"/>
    <w:rsid w:val="001D49FB"/>
    <w:rsid w:val="001D4F66"/>
    <w:rsid w:val="001D5658"/>
    <w:rsid w:val="001D565C"/>
    <w:rsid w:val="001D6053"/>
    <w:rsid w:val="001D7474"/>
    <w:rsid w:val="001E0479"/>
    <w:rsid w:val="001E1E52"/>
    <w:rsid w:val="001E2D5E"/>
    <w:rsid w:val="001E3CA7"/>
    <w:rsid w:val="001E44C5"/>
    <w:rsid w:val="001E4F68"/>
    <w:rsid w:val="001E52C9"/>
    <w:rsid w:val="001E6929"/>
    <w:rsid w:val="001E6E54"/>
    <w:rsid w:val="001E72C9"/>
    <w:rsid w:val="001E7D9C"/>
    <w:rsid w:val="001F0158"/>
    <w:rsid w:val="001F0A9D"/>
    <w:rsid w:val="001F0DAC"/>
    <w:rsid w:val="001F18E2"/>
    <w:rsid w:val="001F1A9C"/>
    <w:rsid w:val="001F1ADD"/>
    <w:rsid w:val="001F1F87"/>
    <w:rsid w:val="001F2386"/>
    <w:rsid w:val="001F273A"/>
    <w:rsid w:val="001F36C8"/>
    <w:rsid w:val="001F41AA"/>
    <w:rsid w:val="001F4991"/>
    <w:rsid w:val="001F49F6"/>
    <w:rsid w:val="001F4AFC"/>
    <w:rsid w:val="001F4B94"/>
    <w:rsid w:val="001F5174"/>
    <w:rsid w:val="001F5D80"/>
    <w:rsid w:val="001F5DAC"/>
    <w:rsid w:val="001F633A"/>
    <w:rsid w:val="002006A6"/>
    <w:rsid w:val="002023BA"/>
    <w:rsid w:val="002027FA"/>
    <w:rsid w:val="0020282F"/>
    <w:rsid w:val="00203352"/>
    <w:rsid w:val="002046BC"/>
    <w:rsid w:val="0020499D"/>
    <w:rsid w:val="00204AEF"/>
    <w:rsid w:val="00205AC2"/>
    <w:rsid w:val="00206AF2"/>
    <w:rsid w:val="00206B78"/>
    <w:rsid w:val="00207356"/>
    <w:rsid w:val="00207806"/>
    <w:rsid w:val="00207BF0"/>
    <w:rsid w:val="00210EE1"/>
    <w:rsid w:val="00211D4B"/>
    <w:rsid w:val="00212D7E"/>
    <w:rsid w:val="00213555"/>
    <w:rsid w:val="002138AF"/>
    <w:rsid w:val="00213BE5"/>
    <w:rsid w:val="0021452E"/>
    <w:rsid w:val="00214850"/>
    <w:rsid w:val="00214919"/>
    <w:rsid w:val="00214AD8"/>
    <w:rsid w:val="00214E77"/>
    <w:rsid w:val="002152D2"/>
    <w:rsid w:val="00215664"/>
    <w:rsid w:val="00215BB6"/>
    <w:rsid w:val="00216A28"/>
    <w:rsid w:val="00216DED"/>
    <w:rsid w:val="0021703C"/>
    <w:rsid w:val="0021720F"/>
    <w:rsid w:val="00217CFA"/>
    <w:rsid w:val="00220C4F"/>
    <w:rsid w:val="00220F5C"/>
    <w:rsid w:val="00221638"/>
    <w:rsid w:val="00221997"/>
    <w:rsid w:val="00224033"/>
    <w:rsid w:val="002245A7"/>
    <w:rsid w:val="0022496E"/>
    <w:rsid w:val="002259E3"/>
    <w:rsid w:val="002266AB"/>
    <w:rsid w:val="00226C7A"/>
    <w:rsid w:val="002271D8"/>
    <w:rsid w:val="00227B01"/>
    <w:rsid w:val="00230067"/>
    <w:rsid w:val="002314CF"/>
    <w:rsid w:val="00231766"/>
    <w:rsid w:val="00231D73"/>
    <w:rsid w:val="0023267A"/>
    <w:rsid w:val="002326A8"/>
    <w:rsid w:val="0023290F"/>
    <w:rsid w:val="00232B41"/>
    <w:rsid w:val="00233210"/>
    <w:rsid w:val="00233619"/>
    <w:rsid w:val="00233879"/>
    <w:rsid w:val="00233938"/>
    <w:rsid w:val="00234157"/>
    <w:rsid w:val="002347AA"/>
    <w:rsid w:val="00234D25"/>
    <w:rsid w:val="00235B4F"/>
    <w:rsid w:val="00237256"/>
    <w:rsid w:val="002373BA"/>
    <w:rsid w:val="00237866"/>
    <w:rsid w:val="00237FFA"/>
    <w:rsid w:val="002400E1"/>
    <w:rsid w:val="002404FC"/>
    <w:rsid w:val="00240537"/>
    <w:rsid w:val="0024090F"/>
    <w:rsid w:val="00240DE2"/>
    <w:rsid w:val="002413EA"/>
    <w:rsid w:val="002415FE"/>
    <w:rsid w:val="002418F4"/>
    <w:rsid w:val="00241F72"/>
    <w:rsid w:val="002437F4"/>
    <w:rsid w:val="0024382D"/>
    <w:rsid w:val="00243E5E"/>
    <w:rsid w:val="002444A2"/>
    <w:rsid w:val="00244595"/>
    <w:rsid w:val="00245AD5"/>
    <w:rsid w:val="00247992"/>
    <w:rsid w:val="00250987"/>
    <w:rsid w:val="00251271"/>
    <w:rsid w:val="00251857"/>
    <w:rsid w:val="00252D3C"/>
    <w:rsid w:val="00252DE6"/>
    <w:rsid w:val="0025347E"/>
    <w:rsid w:val="0025375C"/>
    <w:rsid w:val="0025384A"/>
    <w:rsid w:val="00253F10"/>
    <w:rsid w:val="0025559B"/>
    <w:rsid w:val="00257570"/>
    <w:rsid w:val="002612A6"/>
    <w:rsid w:val="00261781"/>
    <w:rsid w:val="0026204D"/>
    <w:rsid w:val="002620C1"/>
    <w:rsid w:val="00262D51"/>
    <w:rsid w:val="0026354D"/>
    <w:rsid w:val="0026413A"/>
    <w:rsid w:val="00264179"/>
    <w:rsid w:val="00264BFC"/>
    <w:rsid w:val="00266368"/>
    <w:rsid w:val="00266604"/>
    <w:rsid w:val="00266CAF"/>
    <w:rsid w:val="002670AA"/>
    <w:rsid w:val="002707F0"/>
    <w:rsid w:val="00272D0C"/>
    <w:rsid w:val="00272E71"/>
    <w:rsid w:val="00274655"/>
    <w:rsid w:val="00274B6B"/>
    <w:rsid w:val="00275058"/>
    <w:rsid w:val="00276576"/>
    <w:rsid w:val="00277D71"/>
    <w:rsid w:val="00280E01"/>
    <w:rsid w:val="00280EBC"/>
    <w:rsid w:val="0028141C"/>
    <w:rsid w:val="00281846"/>
    <w:rsid w:val="00281EBA"/>
    <w:rsid w:val="002823C1"/>
    <w:rsid w:val="0028395B"/>
    <w:rsid w:val="00284403"/>
    <w:rsid w:val="00284D31"/>
    <w:rsid w:val="00284D8B"/>
    <w:rsid w:val="00285082"/>
    <w:rsid w:val="00285A4E"/>
    <w:rsid w:val="00285C44"/>
    <w:rsid w:val="002862D4"/>
    <w:rsid w:val="00286370"/>
    <w:rsid w:val="002867EC"/>
    <w:rsid w:val="0028774A"/>
    <w:rsid w:val="00290229"/>
    <w:rsid w:val="00290501"/>
    <w:rsid w:val="002908B4"/>
    <w:rsid w:val="00291162"/>
    <w:rsid w:val="002926E1"/>
    <w:rsid w:val="00293998"/>
    <w:rsid w:val="00293F57"/>
    <w:rsid w:val="00294182"/>
    <w:rsid w:val="00294614"/>
    <w:rsid w:val="00295C47"/>
    <w:rsid w:val="00296AE7"/>
    <w:rsid w:val="002970FD"/>
    <w:rsid w:val="002A050A"/>
    <w:rsid w:val="002A0EBF"/>
    <w:rsid w:val="002A0F3C"/>
    <w:rsid w:val="002A11BF"/>
    <w:rsid w:val="002A150E"/>
    <w:rsid w:val="002A2655"/>
    <w:rsid w:val="002A2A7D"/>
    <w:rsid w:val="002A3092"/>
    <w:rsid w:val="002A3561"/>
    <w:rsid w:val="002A36E0"/>
    <w:rsid w:val="002A38EC"/>
    <w:rsid w:val="002A3DE4"/>
    <w:rsid w:val="002A4314"/>
    <w:rsid w:val="002A4C40"/>
    <w:rsid w:val="002A4CF6"/>
    <w:rsid w:val="002A5A27"/>
    <w:rsid w:val="002A694A"/>
    <w:rsid w:val="002A788B"/>
    <w:rsid w:val="002B0C33"/>
    <w:rsid w:val="002B1F0E"/>
    <w:rsid w:val="002B21A0"/>
    <w:rsid w:val="002B2358"/>
    <w:rsid w:val="002B2956"/>
    <w:rsid w:val="002B2CA0"/>
    <w:rsid w:val="002B33A6"/>
    <w:rsid w:val="002B37FD"/>
    <w:rsid w:val="002B4633"/>
    <w:rsid w:val="002B5E29"/>
    <w:rsid w:val="002B6A60"/>
    <w:rsid w:val="002B6F8B"/>
    <w:rsid w:val="002B7743"/>
    <w:rsid w:val="002B797E"/>
    <w:rsid w:val="002B7BC0"/>
    <w:rsid w:val="002C0361"/>
    <w:rsid w:val="002C0529"/>
    <w:rsid w:val="002C0B6B"/>
    <w:rsid w:val="002C0B74"/>
    <w:rsid w:val="002C1768"/>
    <w:rsid w:val="002C1BEF"/>
    <w:rsid w:val="002C299F"/>
    <w:rsid w:val="002C3357"/>
    <w:rsid w:val="002C4F8C"/>
    <w:rsid w:val="002C51EF"/>
    <w:rsid w:val="002C5721"/>
    <w:rsid w:val="002C592C"/>
    <w:rsid w:val="002C5ACD"/>
    <w:rsid w:val="002C6338"/>
    <w:rsid w:val="002C6422"/>
    <w:rsid w:val="002C65EE"/>
    <w:rsid w:val="002C73BD"/>
    <w:rsid w:val="002D07D4"/>
    <w:rsid w:val="002D0A6A"/>
    <w:rsid w:val="002D0E38"/>
    <w:rsid w:val="002D1B19"/>
    <w:rsid w:val="002D1E82"/>
    <w:rsid w:val="002D2AC4"/>
    <w:rsid w:val="002D30D2"/>
    <w:rsid w:val="002D32A9"/>
    <w:rsid w:val="002D457E"/>
    <w:rsid w:val="002D4665"/>
    <w:rsid w:val="002D505D"/>
    <w:rsid w:val="002D5980"/>
    <w:rsid w:val="002E038E"/>
    <w:rsid w:val="002E0938"/>
    <w:rsid w:val="002E1518"/>
    <w:rsid w:val="002E2EFC"/>
    <w:rsid w:val="002E32D5"/>
    <w:rsid w:val="002E3A3E"/>
    <w:rsid w:val="002E3EC8"/>
    <w:rsid w:val="002E402D"/>
    <w:rsid w:val="002E4609"/>
    <w:rsid w:val="002E4EB7"/>
    <w:rsid w:val="002E5673"/>
    <w:rsid w:val="002E58AA"/>
    <w:rsid w:val="002E5AE3"/>
    <w:rsid w:val="002E5C3E"/>
    <w:rsid w:val="002E69B4"/>
    <w:rsid w:val="002E6F08"/>
    <w:rsid w:val="002E70A9"/>
    <w:rsid w:val="002E70C4"/>
    <w:rsid w:val="002E7B9F"/>
    <w:rsid w:val="002E7F2F"/>
    <w:rsid w:val="002F02F5"/>
    <w:rsid w:val="002F0BC1"/>
    <w:rsid w:val="002F11C2"/>
    <w:rsid w:val="002F1859"/>
    <w:rsid w:val="002F21B5"/>
    <w:rsid w:val="002F2C88"/>
    <w:rsid w:val="002F36FF"/>
    <w:rsid w:val="002F3B03"/>
    <w:rsid w:val="002F473A"/>
    <w:rsid w:val="002F4C97"/>
    <w:rsid w:val="002F5103"/>
    <w:rsid w:val="002F5409"/>
    <w:rsid w:val="002F5681"/>
    <w:rsid w:val="002F56A2"/>
    <w:rsid w:val="002F5740"/>
    <w:rsid w:val="002F61B1"/>
    <w:rsid w:val="002F6456"/>
    <w:rsid w:val="002F6623"/>
    <w:rsid w:val="002F7364"/>
    <w:rsid w:val="002F7768"/>
    <w:rsid w:val="003005CB"/>
    <w:rsid w:val="003024DD"/>
    <w:rsid w:val="0030260C"/>
    <w:rsid w:val="0030277C"/>
    <w:rsid w:val="00302B5C"/>
    <w:rsid w:val="0030333F"/>
    <w:rsid w:val="003037B0"/>
    <w:rsid w:val="00304114"/>
    <w:rsid w:val="003048E0"/>
    <w:rsid w:val="00305770"/>
    <w:rsid w:val="00305C8E"/>
    <w:rsid w:val="00306EC7"/>
    <w:rsid w:val="00307265"/>
    <w:rsid w:val="0031024F"/>
    <w:rsid w:val="0031090F"/>
    <w:rsid w:val="00310D48"/>
    <w:rsid w:val="00310DC3"/>
    <w:rsid w:val="00311BA1"/>
    <w:rsid w:val="00312A2F"/>
    <w:rsid w:val="003132AA"/>
    <w:rsid w:val="00313390"/>
    <w:rsid w:val="00314541"/>
    <w:rsid w:val="00314C08"/>
    <w:rsid w:val="00315949"/>
    <w:rsid w:val="00315C98"/>
    <w:rsid w:val="00315FF3"/>
    <w:rsid w:val="003162DD"/>
    <w:rsid w:val="00316A5A"/>
    <w:rsid w:val="00316F82"/>
    <w:rsid w:val="00317EF4"/>
    <w:rsid w:val="00317F04"/>
    <w:rsid w:val="00320A3F"/>
    <w:rsid w:val="00320DFD"/>
    <w:rsid w:val="0032170C"/>
    <w:rsid w:val="003229FF"/>
    <w:rsid w:val="00322DA8"/>
    <w:rsid w:val="00323594"/>
    <w:rsid w:val="00324035"/>
    <w:rsid w:val="00324BE7"/>
    <w:rsid w:val="00325D9B"/>
    <w:rsid w:val="003260CD"/>
    <w:rsid w:val="003269E8"/>
    <w:rsid w:val="00327466"/>
    <w:rsid w:val="00331DCD"/>
    <w:rsid w:val="00332553"/>
    <w:rsid w:val="003326DC"/>
    <w:rsid w:val="003329C3"/>
    <w:rsid w:val="00332D79"/>
    <w:rsid w:val="00333262"/>
    <w:rsid w:val="00333564"/>
    <w:rsid w:val="00333745"/>
    <w:rsid w:val="00333AE1"/>
    <w:rsid w:val="0033494A"/>
    <w:rsid w:val="00334EF7"/>
    <w:rsid w:val="00335042"/>
    <w:rsid w:val="003365BF"/>
    <w:rsid w:val="00336678"/>
    <w:rsid w:val="0033699D"/>
    <w:rsid w:val="00336C62"/>
    <w:rsid w:val="0033712C"/>
    <w:rsid w:val="00337E68"/>
    <w:rsid w:val="0034078D"/>
    <w:rsid w:val="003413AA"/>
    <w:rsid w:val="00341ED6"/>
    <w:rsid w:val="00342243"/>
    <w:rsid w:val="00342BAD"/>
    <w:rsid w:val="00342BCE"/>
    <w:rsid w:val="00343412"/>
    <w:rsid w:val="00343BBB"/>
    <w:rsid w:val="003443BC"/>
    <w:rsid w:val="00344C3A"/>
    <w:rsid w:val="00344E5F"/>
    <w:rsid w:val="0034580A"/>
    <w:rsid w:val="00345B1A"/>
    <w:rsid w:val="0034607F"/>
    <w:rsid w:val="003461D8"/>
    <w:rsid w:val="003463B0"/>
    <w:rsid w:val="003468F9"/>
    <w:rsid w:val="00346E91"/>
    <w:rsid w:val="00347344"/>
    <w:rsid w:val="003473DD"/>
    <w:rsid w:val="003477D3"/>
    <w:rsid w:val="003477FF"/>
    <w:rsid w:val="003509FB"/>
    <w:rsid w:val="00350C20"/>
    <w:rsid w:val="0035132B"/>
    <w:rsid w:val="00352E9C"/>
    <w:rsid w:val="00353143"/>
    <w:rsid w:val="00354487"/>
    <w:rsid w:val="00354D31"/>
    <w:rsid w:val="00355118"/>
    <w:rsid w:val="0035549E"/>
    <w:rsid w:val="00355730"/>
    <w:rsid w:val="00355DC5"/>
    <w:rsid w:val="003574C3"/>
    <w:rsid w:val="00360BB5"/>
    <w:rsid w:val="00361006"/>
    <w:rsid w:val="003616F2"/>
    <w:rsid w:val="00361E7A"/>
    <w:rsid w:val="00362A88"/>
    <w:rsid w:val="00362FB8"/>
    <w:rsid w:val="00364002"/>
    <w:rsid w:val="003645E8"/>
    <w:rsid w:val="0036488A"/>
    <w:rsid w:val="00365217"/>
    <w:rsid w:val="00365B5D"/>
    <w:rsid w:val="00366283"/>
    <w:rsid w:val="003668D0"/>
    <w:rsid w:val="00366E76"/>
    <w:rsid w:val="0036731A"/>
    <w:rsid w:val="00367860"/>
    <w:rsid w:val="00370335"/>
    <w:rsid w:val="003704AA"/>
    <w:rsid w:val="0037063C"/>
    <w:rsid w:val="003710D9"/>
    <w:rsid w:val="00372267"/>
    <w:rsid w:val="0037256F"/>
    <w:rsid w:val="0037262F"/>
    <w:rsid w:val="003744EC"/>
    <w:rsid w:val="00374D8E"/>
    <w:rsid w:val="003751A5"/>
    <w:rsid w:val="003753EE"/>
    <w:rsid w:val="00375943"/>
    <w:rsid w:val="00375C07"/>
    <w:rsid w:val="00377104"/>
    <w:rsid w:val="0037720E"/>
    <w:rsid w:val="00377E16"/>
    <w:rsid w:val="003806F6"/>
    <w:rsid w:val="00380864"/>
    <w:rsid w:val="003814F6"/>
    <w:rsid w:val="00381ACC"/>
    <w:rsid w:val="003820C2"/>
    <w:rsid w:val="003821F8"/>
    <w:rsid w:val="00382FE9"/>
    <w:rsid w:val="003838EF"/>
    <w:rsid w:val="00383B31"/>
    <w:rsid w:val="00384268"/>
    <w:rsid w:val="003846B2"/>
    <w:rsid w:val="0038489A"/>
    <w:rsid w:val="003860DD"/>
    <w:rsid w:val="00386462"/>
    <w:rsid w:val="003868B8"/>
    <w:rsid w:val="00386AD1"/>
    <w:rsid w:val="00387780"/>
    <w:rsid w:val="003907A0"/>
    <w:rsid w:val="00390C60"/>
    <w:rsid w:val="00391D70"/>
    <w:rsid w:val="00391E2E"/>
    <w:rsid w:val="00392996"/>
    <w:rsid w:val="00392A6B"/>
    <w:rsid w:val="00393120"/>
    <w:rsid w:val="00393C4C"/>
    <w:rsid w:val="003946D3"/>
    <w:rsid w:val="003956C8"/>
    <w:rsid w:val="00395884"/>
    <w:rsid w:val="00396620"/>
    <w:rsid w:val="003967B9"/>
    <w:rsid w:val="00396FB6"/>
    <w:rsid w:val="003970BD"/>
    <w:rsid w:val="003976DD"/>
    <w:rsid w:val="003A091D"/>
    <w:rsid w:val="003A0A4E"/>
    <w:rsid w:val="003A0C1C"/>
    <w:rsid w:val="003A1567"/>
    <w:rsid w:val="003A1E0E"/>
    <w:rsid w:val="003A1FD5"/>
    <w:rsid w:val="003A231E"/>
    <w:rsid w:val="003A2425"/>
    <w:rsid w:val="003A3691"/>
    <w:rsid w:val="003A47ED"/>
    <w:rsid w:val="003A4AD0"/>
    <w:rsid w:val="003A4B6A"/>
    <w:rsid w:val="003A580E"/>
    <w:rsid w:val="003A60C3"/>
    <w:rsid w:val="003A6C8D"/>
    <w:rsid w:val="003A7035"/>
    <w:rsid w:val="003B0785"/>
    <w:rsid w:val="003B0B69"/>
    <w:rsid w:val="003B0E62"/>
    <w:rsid w:val="003B22F7"/>
    <w:rsid w:val="003B26EE"/>
    <w:rsid w:val="003B2813"/>
    <w:rsid w:val="003B2CDC"/>
    <w:rsid w:val="003B2F13"/>
    <w:rsid w:val="003B39DE"/>
    <w:rsid w:val="003B3D65"/>
    <w:rsid w:val="003B44F5"/>
    <w:rsid w:val="003B463C"/>
    <w:rsid w:val="003B47D3"/>
    <w:rsid w:val="003B552E"/>
    <w:rsid w:val="003B55A7"/>
    <w:rsid w:val="003B5A82"/>
    <w:rsid w:val="003B6C14"/>
    <w:rsid w:val="003B79B2"/>
    <w:rsid w:val="003B7C80"/>
    <w:rsid w:val="003C0071"/>
    <w:rsid w:val="003C0469"/>
    <w:rsid w:val="003C0659"/>
    <w:rsid w:val="003C07FA"/>
    <w:rsid w:val="003C097D"/>
    <w:rsid w:val="003C0E8F"/>
    <w:rsid w:val="003C20B4"/>
    <w:rsid w:val="003C2F5E"/>
    <w:rsid w:val="003C3ADB"/>
    <w:rsid w:val="003C4552"/>
    <w:rsid w:val="003C4744"/>
    <w:rsid w:val="003C4943"/>
    <w:rsid w:val="003C5021"/>
    <w:rsid w:val="003C55C1"/>
    <w:rsid w:val="003C65A1"/>
    <w:rsid w:val="003C6B48"/>
    <w:rsid w:val="003C6FFD"/>
    <w:rsid w:val="003D1CFB"/>
    <w:rsid w:val="003D2542"/>
    <w:rsid w:val="003D2D25"/>
    <w:rsid w:val="003D335A"/>
    <w:rsid w:val="003D4099"/>
    <w:rsid w:val="003D4463"/>
    <w:rsid w:val="003D4DE5"/>
    <w:rsid w:val="003D4FBA"/>
    <w:rsid w:val="003D533C"/>
    <w:rsid w:val="003D5417"/>
    <w:rsid w:val="003D5B84"/>
    <w:rsid w:val="003D5E25"/>
    <w:rsid w:val="003D6043"/>
    <w:rsid w:val="003D60C6"/>
    <w:rsid w:val="003D6E5B"/>
    <w:rsid w:val="003D7613"/>
    <w:rsid w:val="003D794A"/>
    <w:rsid w:val="003D79C1"/>
    <w:rsid w:val="003D7EBA"/>
    <w:rsid w:val="003E04C2"/>
    <w:rsid w:val="003E0670"/>
    <w:rsid w:val="003E1C82"/>
    <w:rsid w:val="003E2BE8"/>
    <w:rsid w:val="003E3A03"/>
    <w:rsid w:val="003E3ED6"/>
    <w:rsid w:val="003E4F89"/>
    <w:rsid w:val="003E6817"/>
    <w:rsid w:val="003E6D43"/>
    <w:rsid w:val="003E6EBC"/>
    <w:rsid w:val="003E6F1C"/>
    <w:rsid w:val="003E7121"/>
    <w:rsid w:val="003E7974"/>
    <w:rsid w:val="003F0307"/>
    <w:rsid w:val="003F14B7"/>
    <w:rsid w:val="003F1B2C"/>
    <w:rsid w:val="003F1F8D"/>
    <w:rsid w:val="003F2529"/>
    <w:rsid w:val="003F2DE4"/>
    <w:rsid w:val="003F2EA0"/>
    <w:rsid w:val="003F31D7"/>
    <w:rsid w:val="003F3445"/>
    <w:rsid w:val="003F3575"/>
    <w:rsid w:val="003F498F"/>
    <w:rsid w:val="003F49FE"/>
    <w:rsid w:val="003F5281"/>
    <w:rsid w:val="003F52E0"/>
    <w:rsid w:val="003F55EA"/>
    <w:rsid w:val="003F6BD3"/>
    <w:rsid w:val="003F7454"/>
    <w:rsid w:val="003F79E3"/>
    <w:rsid w:val="00400C58"/>
    <w:rsid w:val="00401079"/>
    <w:rsid w:val="00401EB6"/>
    <w:rsid w:val="00402091"/>
    <w:rsid w:val="00402A39"/>
    <w:rsid w:val="004032D4"/>
    <w:rsid w:val="00403924"/>
    <w:rsid w:val="00403E4E"/>
    <w:rsid w:val="0040465A"/>
    <w:rsid w:val="00405194"/>
    <w:rsid w:val="004058DD"/>
    <w:rsid w:val="0040663A"/>
    <w:rsid w:val="00406841"/>
    <w:rsid w:val="00406BDC"/>
    <w:rsid w:val="00406E37"/>
    <w:rsid w:val="00406F44"/>
    <w:rsid w:val="00407290"/>
    <w:rsid w:val="00407384"/>
    <w:rsid w:val="0040796E"/>
    <w:rsid w:val="00407C6C"/>
    <w:rsid w:val="0041026E"/>
    <w:rsid w:val="004103E5"/>
    <w:rsid w:val="00410697"/>
    <w:rsid w:val="00410719"/>
    <w:rsid w:val="00410A1F"/>
    <w:rsid w:val="00411333"/>
    <w:rsid w:val="00412257"/>
    <w:rsid w:val="00412BC9"/>
    <w:rsid w:val="00412CD1"/>
    <w:rsid w:val="004134CC"/>
    <w:rsid w:val="00414895"/>
    <w:rsid w:val="00414BC8"/>
    <w:rsid w:val="00414F9E"/>
    <w:rsid w:val="00415142"/>
    <w:rsid w:val="00415596"/>
    <w:rsid w:val="00415DF8"/>
    <w:rsid w:val="00416199"/>
    <w:rsid w:val="00417116"/>
    <w:rsid w:val="0041746D"/>
    <w:rsid w:val="00417483"/>
    <w:rsid w:val="00420873"/>
    <w:rsid w:val="00420FEA"/>
    <w:rsid w:val="00421715"/>
    <w:rsid w:val="0042175A"/>
    <w:rsid w:val="00422487"/>
    <w:rsid w:val="00422811"/>
    <w:rsid w:val="00422CB9"/>
    <w:rsid w:val="00422F9A"/>
    <w:rsid w:val="00423085"/>
    <w:rsid w:val="0042313C"/>
    <w:rsid w:val="0042364A"/>
    <w:rsid w:val="00423989"/>
    <w:rsid w:val="00423E33"/>
    <w:rsid w:val="004248E8"/>
    <w:rsid w:val="00424A21"/>
    <w:rsid w:val="00425124"/>
    <w:rsid w:val="004257CF"/>
    <w:rsid w:val="00426028"/>
    <w:rsid w:val="00426039"/>
    <w:rsid w:val="00426281"/>
    <w:rsid w:val="0042640D"/>
    <w:rsid w:val="0042641D"/>
    <w:rsid w:val="00426B93"/>
    <w:rsid w:val="00426BA7"/>
    <w:rsid w:val="00426BCC"/>
    <w:rsid w:val="00426D80"/>
    <w:rsid w:val="00426E5D"/>
    <w:rsid w:val="00427865"/>
    <w:rsid w:val="0043018A"/>
    <w:rsid w:val="00430333"/>
    <w:rsid w:val="00430951"/>
    <w:rsid w:val="00431360"/>
    <w:rsid w:val="00431AE0"/>
    <w:rsid w:val="00431C53"/>
    <w:rsid w:val="00432502"/>
    <w:rsid w:val="004337BF"/>
    <w:rsid w:val="00435330"/>
    <w:rsid w:val="0043580E"/>
    <w:rsid w:val="00436264"/>
    <w:rsid w:val="00436344"/>
    <w:rsid w:val="0043657A"/>
    <w:rsid w:val="0043669D"/>
    <w:rsid w:val="004369D1"/>
    <w:rsid w:val="00437166"/>
    <w:rsid w:val="004409BF"/>
    <w:rsid w:val="0044134B"/>
    <w:rsid w:val="0044176C"/>
    <w:rsid w:val="00441799"/>
    <w:rsid w:val="004423CD"/>
    <w:rsid w:val="00442C86"/>
    <w:rsid w:val="00442D5D"/>
    <w:rsid w:val="00443741"/>
    <w:rsid w:val="00443974"/>
    <w:rsid w:val="004450B7"/>
    <w:rsid w:val="004453DE"/>
    <w:rsid w:val="00445692"/>
    <w:rsid w:val="00445887"/>
    <w:rsid w:val="004458D8"/>
    <w:rsid w:val="004460F9"/>
    <w:rsid w:val="004462C1"/>
    <w:rsid w:val="0044694E"/>
    <w:rsid w:val="0044697D"/>
    <w:rsid w:val="00447598"/>
    <w:rsid w:val="004501A1"/>
    <w:rsid w:val="004505F4"/>
    <w:rsid w:val="00450EEF"/>
    <w:rsid w:val="00451211"/>
    <w:rsid w:val="004515DA"/>
    <w:rsid w:val="004520C8"/>
    <w:rsid w:val="00452AD2"/>
    <w:rsid w:val="00452C5B"/>
    <w:rsid w:val="00452FF2"/>
    <w:rsid w:val="00453A13"/>
    <w:rsid w:val="00453D11"/>
    <w:rsid w:val="00454449"/>
    <w:rsid w:val="00454A2E"/>
    <w:rsid w:val="00454DD5"/>
    <w:rsid w:val="00455528"/>
    <w:rsid w:val="00456E27"/>
    <w:rsid w:val="004571ED"/>
    <w:rsid w:val="00457FD8"/>
    <w:rsid w:val="0046156B"/>
    <w:rsid w:val="00461D1C"/>
    <w:rsid w:val="0046288D"/>
    <w:rsid w:val="0046463A"/>
    <w:rsid w:val="00464A19"/>
    <w:rsid w:val="00465045"/>
    <w:rsid w:val="00465094"/>
    <w:rsid w:val="004654CC"/>
    <w:rsid w:val="0046596A"/>
    <w:rsid w:val="004672D3"/>
    <w:rsid w:val="0046767B"/>
    <w:rsid w:val="0046779F"/>
    <w:rsid w:val="00467DC5"/>
    <w:rsid w:val="00470546"/>
    <w:rsid w:val="00470CEE"/>
    <w:rsid w:val="004717B7"/>
    <w:rsid w:val="004725D3"/>
    <w:rsid w:val="004726B8"/>
    <w:rsid w:val="00472F83"/>
    <w:rsid w:val="00473A1B"/>
    <w:rsid w:val="00473E4C"/>
    <w:rsid w:val="00474C35"/>
    <w:rsid w:val="00475173"/>
    <w:rsid w:val="0047617A"/>
    <w:rsid w:val="004761FB"/>
    <w:rsid w:val="0047636E"/>
    <w:rsid w:val="0048005E"/>
    <w:rsid w:val="0048057D"/>
    <w:rsid w:val="004809E8"/>
    <w:rsid w:val="00482548"/>
    <w:rsid w:val="004825B9"/>
    <w:rsid w:val="0048378B"/>
    <w:rsid w:val="004838E5"/>
    <w:rsid w:val="004839F4"/>
    <w:rsid w:val="00483CF5"/>
    <w:rsid w:val="00484874"/>
    <w:rsid w:val="00484F8D"/>
    <w:rsid w:val="00485DE4"/>
    <w:rsid w:val="0048693A"/>
    <w:rsid w:val="00486C33"/>
    <w:rsid w:val="004870DA"/>
    <w:rsid w:val="004874A8"/>
    <w:rsid w:val="00487E7F"/>
    <w:rsid w:val="00490912"/>
    <w:rsid w:val="004916ED"/>
    <w:rsid w:val="0049323E"/>
    <w:rsid w:val="004939BD"/>
    <w:rsid w:val="00493B0D"/>
    <w:rsid w:val="00493E82"/>
    <w:rsid w:val="004945DC"/>
    <w:rsid w:val="00494E34"/>
    <w:rsid w:val="00495C77"/>
    <w:rsid w:val="00497671"/>
    <w:rsid w:val="004A0218"/>
    <w:rsid w:val="004A0836"/>
    <w:rsid w:val="004A0B31"/>
    <w:rsid w:val="004A0D4D"/>
    <w:rsid w:val="004A0ECD"/>
    <w:rsid w:val="004A174D"/>
    <w:rsid w:val="004A19A4"/>
    <w:rsid w:val="004A1AE8"/>
    <w:rsid w:val="004A26A8"/>
    <w:rsid w:val="004A318D"/>
    <w:rsid w:val="004A3CF1"/>
    <w:rsid w:val="004A3EEE"/>
    <w:rsid w:val="004A3EF2"/>
    <w:rsid w:val="004A4462"/>
    <w:rsid w:val="004A501F"/>
    <w:rsid w:val="004A5235"/>
    <w:rsid w:val="004A57C3"/>
    <w:rsid w:val="004A58CF"/>
    <w:rsid w:val="004A5BB3"/>
    <w:rsid w:val="004A5EEF"/>
    <w:rsid w:val="004A5F76"/>
    <w:rsid w:val="004A664D"/>
    <w:rsid w:val="004A6B85"/>
    <w:rsid w:val="004A6CC7"/>
    <w:rsid w:val="004A7462"/>
    <w:rsid w:val="004A750F"/>
    <w:rsid w:val="004A7772"/>
    <w:rsid w:val="004A7821"/>
    <w:rsid w:val="004B16D9"/>
    <w:rsid w:val="004B28B2"/>
    <w:rsid w:val="004B2900"/>
    <w:rsid w:val="004B3446"/>
    <w:rsid w:val="004B36D7"/>
    <w:rsid w:val="004B3B5C"/>
    <w:rsid w:val="004B3CCB"/>
    <w:rsid w:val="004B409F"/>
    <w:rsid w:val="004B41A7"/>
    <w:rsid w:val="004B41B1"/>
    <w:rsid w:val="004B4497"/>
    <w:rsid w:val="004B4AC3"/>
    <w:rsid w:val="004B6BFC"/>
    <w:rsid w:val="004B75C4"/>
    <w:rsid w:val="004B76FB"/>
    <w:rsid w:val="004C027D"/>
    <w:rsid w:val="004C0947"/>
    <w:rsid w:val="004C0C83"/>
    <w:rsid w:val="004C125F"/>
    <w:rsid w:val="004C1586"/>
    <w:rsid w:val="004C170F"/>
    <w:rsid w:val="004C2279"/>
    <w:rsid w:val="004C2411"/>
    <w:rsid w:val="004C30F3"/>
    <w:rsid w:val="004C3C5F"/>
    <w:rsid w:val="004C44A5"/>
    <w:rsid w:val="004C457B"/>
    <w:rsid w:val="004C6AE7"/>
    <w:rsid w:val="004C6F80"/>
    <w:rsid w:val="004C71D8"/>
    <w:rsid w:val="004C76E1"/>
    <w:rsid w:val="004D0C6A"/>
    <w:rsid w:val="004D10F1"/>
    <w:rsid w:val="004D121E"/>
    <w:rsid w:val="004D13B1"/>
    <w:rsid w:val="004D1693"/>
    <w:rsid w:val="004D1F1F"/>
    <w:rsid w:val="004D2334"/>
    <w:rsid w:val="004D2A9F"/>
    <w:rsid w:val="004D2D9E"/>
    <w:rsid w:val="004D3595"/>
    <w:rsid w:val="004D3C2F"/>
    <w:rsid w:val="004D3D81"/>
    <w:rsid w:val="004D42EB"/>
    <w:rsid w:val="004D4631"/>
    <w:rsid w:val="004D519E"/>
    <w:rsid w:val="004D567B"/>
    <w:rsid w:val="004D57B3"/>
    <w:rsid w:val="004D5931"/>
    <w:rsid w:val="004D5E8F"/>
    <w:rsid w:val="004D6B47"/>
    <w:rsid w:val="004D73FC"/>
    <w:rsid w:val="004E0208"/>
    <w:rsid w:val="004E0540"/>
    <w:rsid w:val="004E07FF"/>
    <w:rsid w:val="004E0E8F"/>
    <w:rsid w:val="004E13E0"/>
    <w:rsid w:val="004E1600"/>
    <w:rsid w:val="004E20AE"/>
    <w:rsid w:val="004E217B"/>
    <w:rsid w:val="004E21C1"/>
    <w:rsid w:val="004E2C6E"/>
    <w:rsid w:val="004E2D2B"/>
    <w:rsid w:val="004E2E92"/>
    <w:rsid w:val="004E3008"/>
    <w:rsid w:val="004E3B36"/>
    <w:rsid w:val="004E3D2F"/>
    <w:rsid w:val="004E3FCE"/>
    <w:rsid w:val="004E4EF7"/>
    <w:rsid w:val="004E5299"/>
    <w:rsid w:val="004E6291"/>
    <w:rsid w:val="004E69D3"/>
    <w:rsid w:val="004E717A"/>
    <w:rsid w:val="004E7894"/>
    <w:rsid w:val="004E7AAB"/>
    <w:rsid w:val="004E7CC8"/>
    <w:rsid w:val="004E7F2D"/>
    <w:rsid w:val="004E7F87"/>
    <w:rsid w:val="004F0052"/>
    <w:rsid w:val="004F0255"/>
    <w:rsid w:val="004F0697"/>
    <w:rsid w:val="004F093F"/>
    <w:rsid w:val="004F09CB"/>
    <w:rsid w:val="004F0ACC"/>
    <w:rsid w:val="004F0B5A"/>
    <w:rsid w:val="004F0EA8"/>
    <w:rsid w:val="004F107F"/>
    <w:rsid w:val="004F1290"/>
    <w:rsid w:val="004F1758"/>
    <w:rsid w:val="004F1AE8"/>
    <w:rsid w:val="004F1DB6"/>
    <w:rsid w:val="004F287B"/>
    <w:rsid w:val="004F3C06"/>
    <w:rsid w:val="004F416C"/>
    <w:rsid w:val="004F461A"/>
    <w:rsid w:val="004F49A3"/>
    <w:rsid w:val="004F4A18"/>
    <w:rsid w:val="004F4BE2"/>
    <w:rsid w:val="004F4C7E"/>
    <w:rsid w:val="004F5626"/>
    <w:rsid w:val="004F6396"/>
    <w:rsid w:val="004F6917"/>
    <w:rsid w:val="004F7706"/>
    <w:rsid w:val="00500150"/>
    <w:rsid w:val="005009A4"/>
    <w:rsid w:val="00501106"/>
    <w:rsid w:val="00504C64"/>
    <w:rsid w:val="00504E32"/>
    <w:rsid w:val="00505462"/>
    <w:rsid w:val="00505BA0"/>
    <w:rsid w:val="00506310"/>
    <w:rsid w:val="00506E6F"/>
    <w:rsid w:val="0050758B"/>
    <w:rsid w:val="00507E2A"/>
    <w:rsid w:val="00510432"/>
    <w:rsid w:val="00510E44"/>
    <w:rsid w:val="00511416"/>
    <w:rsid w:val="00511CB1"/>
    <w:rsid w:val="00513A46"/>
    <w:rsid w:val="00514709"/>
    <w:rsid w:val="00515461"/>
    <w:rsid w:val="0051717E"/>
    <w:rsid w:val="00520CF8"/>
    <w:rsid w:val="00521659"/>
    <w:rsid w:val="005218FC"/>
    <w:rsid w:val="0052192D"/>
    <w:rsid w:val="00521E7C"/>
    <w:rsid w:val="00523340"/>
    <w:rsid w:val="005235DD"/>
    <w:rsid w:val="0052463A"/>
    <w:rsid w:val="00524A02"/>
    <w:rsid w:val="00526124"/>
    <w:rsid w:val="005262EA"/>
    <w:rsid w:val="00526348"/>
    <w:rsid w:val="00527D33"/>
    <w:rsid w:val="005301DA"/>
    <w:rsid w:val="005316C2"/>
    <w:rsid w:val="00532D7B"/>
    <w:rsid w:val="005331D5"/>
    <w:rsid w:val="00533736"/>
    <w:rsid w:val="00534465"/>
    <w:rsid w:val="0053465F"/>
    <w:rsid w:val="00534870"/>
    <w:rsid w:val="00534A89"/>
    <w:rsid w:val="00535287"/>
    <w:rsid w:val="00535480"/>
    <w:rsid w:val="00535A52"/>
    <w:rsid w:val="00536D7D"/>
    <w:rsid w:val="005376F5"/>
    <w:rsid w:val="00537E54"/>
    <w:rsid w:val="00540538"/>
    <w:rsid w:val="00540979"/>
    <w:rsid w:val="00540A93"/>
    <w:rsid w:val="00541811"/>
    <w:rsid w:val="00541905"/>
    <w:rsid w:val="005419F7"/>
    <w:rsid w:val="00542EFC"/>
    <w:rsid w:val="005433D2"/>
    <w:rsid w:val="0054440D"/>
    <w:rsid w:val="005448AB"/>
    <w:rsid w:val="00544AC9"/>
    <w:rsid w:val="00544CA9"/>
    <w:rsid w:val="00545306"/>
    <w:rsid w:val="00545366"/>
    <w:rsid w:val="0054562C"/>
    <w:rsid w:val="0054568D"/>
    <w:rsid w:val="00546166"/>
    <w:rsid w:val="00546986"/>
    <w:rsid w:val="00546C6D"/>
    <w:rsid w:val="00547A01"/>
    <w:rsid w:val="00547D34"/>
    <w:rsid w:val="00550EB3"/>
    <w:rsid w:val="0055160D"/>
    <w:rsid w:val="00552174"/>
    <w:rsid w:val="00552A5B"/>
    <w:rsid w:val="00553275"/>
    <w:rsid w:val="005543BC"/>
    <w:rsid w:val="00554770"/>
    <w:rsid w:val="0055565B"/>
    <w:rsid w:val="00555D17"/>
    <w:rsid w:val="00556310"/>
    <w:rsid w:val="0055642E"/>
    <w:rsid w:val="005564A1"/>
    <w:rsid w:val="00556AB3"/>
    <w:rsid w:val="00556E67"/>
    <w:rsid w:val="00557961"/>
    <w:rsid w:val="00557B47"/>
    <w:rsid w:val="005606F7"/>
    <w:rsid w:val="00560DD8"/>
    <w:rsid w:val="0056141E"/>
    <w:rsid w:val="00561C91"/>
    <w:rsid w:val="00562936"/>
    <w:rsid w:val="0056367A"/>
    <w:rsid w:val="00563CA4"/>
    <w:rsid w:val="005641DE"/>
    <w:rsid w:val="00564820"/>
    <w:rsid w:val="005648F8"/>
    <w:rsid w:val="00566205"/>
    <w:rsid w:val="00566398"/>
    <w:rsid w:val="00567CD6"/>
    <w:rsid w:val="00567DD5"/>
    <w:rsid w:val="005708EA"/>
    <w:rsid w:val="00570D7F"/>
    <w:rsid w:val="00571EC0"/>
    <w:rsid w:val="00571F27"/>
    <w:rsid w:val="0057253F"/>
    <w:rsid w:val="00572E4B"/>
    <w:rsid w:val="00572F29"/>
    <w:rsid w:val="005734E6"/>
    <w:rsid w:val="005735CD"/>
    <w:rsid w:val="00573685"/>
    <w:rsid w:val="00573CBB"/>
    <w:rsid w:val="005746D1"/>
    <w:rsid w:val="005748EE"/>
    <w:rsid w:val="00575410"/>
    <w:rsid w:val="0057545B"/>
    <w:rsid w:val="005754ED"/>
    <w:rsid w:val="005765A4"/>
    <w:rsid w:val="00577474"/>
    <w:rsid w:val="00577E1F"/>
    <w:rsid w:val="005800E2"/>
    <w:rsid w:val="005802CC"/>
    <w:rsid w:val="00580E2A"/>
    <w:rsid w:val="00581F85"/>
    <w:rsid w:val="00582452"/>
    <w:rsid w:val="00582E0F"/>
    <w:rsid w:val="00583483"/>
    <w:rsid w:val="00583ADB"/>
    <w:rsid w:val="00583BB1"/>
    <w:rsid w:val="00584221"/>
    <w:rsid w:val="0058458D"/>
    <w:rsid w:val="005849D8"/>
    <w:rsid w:val="0058520C"/>
    <w:rsid w:val="005858AD"/>
    <w:rsid w:val="00586072"/>
    <w:rsid w:val="0058611E"/>
    <w:rsid w:val="0058649B"/>
    <w:rsid w:val="00586D53"/>
    <w:rsid w:val="005874BA"/>
    <w:rsid w:val="00587AC5"/>
    <w:rsid w:val="00590D17"/>
    <w:rsid w:val="00590FD2"/>
    <w:rsid w:val="005912F0"/>
    <w:rsid w:val="00591438"/>
    <w:rsid w:val="005916A9"/>
    <w:rsid w:val="00592B6E"/>
    <w:rsid w:val="00592C36"/>
    <w:rsid w:val="00592CAE"/>
    <w:rsid w:val="00593008"/>
    <w:rsid w:val="005939F6"/>
    <w:rsid w:val="00593E2C"/>
    <w:rsid w:val="00595478"/>
    <w:rsid w:val="00595985"/>
    <w:rsid w:val="00596142"/>
    <w:rsid w:val="005974D4"/>
    <w:rsid w:val="005A00D9"/>
    <w:rsid w:val="005A0225"/>
    <w:rsid w:val="005A0B74"/>
    <w:rsid w:val="005A0B79"/>
    <w:rsid w:val="005A0EB3"/>
    <w:rsid w:val="005A3346"/>
    <w:rsid w:val="005A3742"/>
    <w:rsid w:val="005A399A"/>
    <w:rsid w:val="005A3C19"/>
    <w:rsid w:val="005A4553"/>
    <w:rsid w:val="005A4C17"/>
    <w:rsid w:val="005A547C"/>
    <w:rsid w:val="005A56EF"/>
    <w:rsid w:val="005A59AD"/>
    <w:rsid w:val="005A5AE1"/>
    <w:rsid w:val="005A6142"/>
    <w:rsid w:val="005A63DC"/>
    <w:rsid w:val="005A686D"/>
    <w:rsid w:val="005A6D2F"/>
    <w:rsid w:val="005A7D10"/>
    <w:rsid w:val="005A7F4C"/>
    <w:rsid w:val="005B0BED"/>
    <w:rsid w:val="005B0F95"/>
    <w:rsid w:val="005B114D"/>
    <w:rsid w:val="005B1904"/>
    <w:rsid w:val="005B22C6"/>
    <w:rsid w:val="005B22CE"/>
    <w:rsid w:val="005B2A28"/>
    <w:rsid w:val="005B2A29"/>
    <w:rsid w:val="005B2CED"/>
    <w:rsid w:val="005B2DFE"/>
    <w:rsid w:val="005B31F5"/>
    <w:rsid w:val="005B3339"/>
    <w:rsid w:val="005B350A"/>
    <w:rsid w:val="005B4A62"/>
    <w:rsid w:val="005B4A99"/>
    <w:rsid w:val="005B5109"/>
    <w:rsid w:val="005B5C0B"/>
    <w:rsid w:val="005B5C53"/>
    <w:rsid w:val="005B6014"/>
    <w:rsid w:val="005B6379"/>
    <w:rsid w:val="005B6DB6"/>
    <w:rsid w:val="005B6F7E"/>
    <w:rsid w:val="005B7179"/>
    <w:rsid w:val="005B7679"/>
    <w:rsid w:val="005C02F4"/>
    <w:rsid w:val="005C1183"/>
    <w:rsid w:val="005C1610"/>
    <w:rsid w:val="005C1BDA"/>
    <w:rsid w:val="005C1C3A"/>
    <w:rsid w:val="005C201A"/>
    <w:rsid w:val="005C22C0"/>
    <w:rsid w:val="005C2D50"/>
    <w:rsid w:val="005C2E09"/>
    <w:rsid w:val="005C2FBF"/>
    <w:rsid w:val="005C32F9"/>
    <w:rsid w:val="005C3DE3"/>
    <w:rsid w:val="005C49F7"/>
    <w:rsid w:val="005C4CE4"/>
    <w:rsid w:val="005C5689"/>
    <w:rsid w:val="005C5FFC"/>
    <w:rsid w:val="005C65D7"/>
    <w:rsid w:val="005C6991"/>
    <w:rsid w:val="005C7059"/>
    <w:rsid w:val="005C7A82"/>
    <w:rsid w:val="005D0736"/>
    <w:rsid w:val="005D0FAD"/>
    <w:rsid w:val="005D1042"/>
    <w:rsid w:val="005D192A"/>
    <w:rsid w:val="005D1EBB"/>
    <w:rsid w:val="005D2164"/>
    <w:rsid w:val="005D2D43"/>
    <w:rsid w:val="005D3A68"/>
    <w:rsid w:val="005D3DBD"/>
    <w:rsid w:val="005D3F27"/>
    <w:rsid w:val="005D4751"/>
    <w:rsid w:val="005D496A"/>
    <w:rsid w:val="005D4A7E"/>
    <w:rsid w:val="005D50E6"/>
    <w:rsid w:val="005D584F"/>
    <w:rsid w:val="005D6657"/>
    <w:rsid w:val="005D6DC4"/>
    <w:rsid w:val="005D76B1"/>
    <w:rsid w:val="005D7A8D"/>
    <w:rsid w:val="005D7F2A"/>
    <w:rsid w:val="005E19A2"/>
    <w:rsid w:val="005E1D47"/>
    <w:rsid w:val="005E1D77"/>
    <w:rsid w:val="005E2479"/>
    <w:rsid w:val="005E2BA7"/>
    <w:rsid w:val="005E2E02"/>
    <w:rsid w:val="005E2EBA"/>
    <w:rsid w:val="005E3063"/>
    <w:rsid w:val="005E36AE"/>
    <w:rsid w:val="005E3DA6"/>
    <w:rsid w:val="005E5478"/>
    <w:rsid w:val="005E570C"/>
    <w:rsid w:val="005E592E"/>
    <w:rsid w:val="005E67C4"/>
    <w:rsid w:val="005E6D06"/>
    <w:rsid w:val="005E6F0C"/>
    <w:rsid w:val="005E7981"/>
    <w:rsid w:val="005E7B1E"/>
    <w:rsid w:val="005E7C14"/>
    <w:rsid w:val="005F0130"/>
    <w:rsid w:val="005F08A5"/>
    <w:rsid w:val="005F08D9"/>
    <w:rsid w:val="005F09CA"/>
    <w:rsid w:val="005F10AE"/>
    <w:rsid w:val="005F1981"/>
    <w:rsid w:val="005F1A30"/>
    <w:rsid w:val="005F1CDF"/>
    <w:rsid w:val="005F2282"/>
    <w:rsid w:val="005F258C"/>
    <w:rsid w:val="005F2D52"/>
    <w:rsid w:val="005F42F5"/>
    <w:rsid w:val="005F4454"/>
    <w:rsid w:val="005F4881"/>
    <w:rsid w:val="005F5C79"/>
    <w:rsid w:val="005F5D5F"/>
    <w:rsid w:val="005F7B0E"/>
    <w:rsid w:val="005F7BBD"/>
    <w:rsid w:val="00600074"/>
    <w:rsid w:val="00600167"/>
    <w:rsid w:val="00600473"/>
    <w:rsid w:val="006005B9"/>
    <w:rsid w:val="006008E9"/>
    <w:rsid w:val="00600F15"/>
    <w:rsid w:val="0060132B"/>
    <w:rsid w:val="0060175D"/>
    <w:rsid w:val="0060195E"/>
    <w:rsid w:val="00601E27"/>
    <w:rsid w:val="006023A8"/>
    <w:rsid w:val="0060242D"/>
    <w:rsid w:val="006025A0"/>
    <w:rsid w:val="00602E8E"/>
    <w:rsid w:val="006038D1"/>
    <w:rsid w:val="00603B64"/>
    <w:rsid w:val="00603C69"/>
    <w:rsid w:val="00603C84"/>
    <w:rsid w:val="00603D87"/>
    <w:rsid w:val="00604478"/>
    <w:rsid w:val="00604D47"/>
    <w:rsid w:val="00604EB7"/>
    <w:rsid w:val="0060594D"/>
    <w:rsid w:val="00605CDA"/>
    <w:rsid w:val="00606349"/>
    <w:rsid w:val="006063D5"/>
    <w:rsid w:val="00606504"/>
    <w:rsid w:val="00606B37"/>
    <w:rsid w:val="00607167"/>
    <w:rsid w:val="006072CD"/>
    <w:rsid w:val="0060757B"/>
    <w:rsid w:val="006075A4"/>
    <w:rsid w:val="0061060B"/>
    <w:rsid w:val="006112F6"/>
    <w:rsid w:val="00611458"/>
    <w:rsid w:val="006116FA"/>
    <w:rsid w:val="0061195F"/>
    <w:rsid w:val="00611DD7"/>
    <w:rsid w:val="00611E7B"/>
    <w:rsid w:val="006124E8"/>
    <w:rsid w:val="00612588"/>
    <w:rsid w:val="006127D7"/>
    <w:rsid w:val="00612975"/>
    <w:rsid w:val="006130F1"/>
    <w:rsid w:val="00613ABD"/>
    <w:rsid w:val="00613F1F"/>
    <w:rsid w:val="00614055"/>
    <w:rsid w:val="0061437B"/>
    <w:rsid w:val="00614462"/>
    <w:rsid w:val="006146B1"/>
    <w:rsid w:val="00614C9C"/>
    <w:rsid w:val="0061509B"/>
    <w:rsid w:val="00615AC6"/>
    <w:rsid w:val="00616212"/>
    <w:rsid w:val="0061649D"/>
    <w:rsid w:val="0061694F"/>
    <w:rsid w:val="00617532"/>
    <w:rsid w:val="00617C8D"/>
    <w:rsid w:val="00617D5B"/>
    <w:rsid w:val="00617F30"/>
    <w:rsid w:val="006215B6"/>
    <w:rsid w:val="0062177F"/>
    <w:rsid w:val="006219AE"/>
    <w:rsid w:val="00621FA7"/>
    <w:rsid w:val="006228EA"/>
    <w:rsid w:val="00622979"/>
    <w:rsid w:val="00623E89"/>
    <w:rsid w:val="00625A42"/>
    <w:rsid w:val="00625BDC"/>
    <w:rsid w:val="00625E1E"/>
    <w:rsid w:val="0062666D"/>
    <w:rsid w:val="00627486"/>
    <w:rsid w:val="00627B54"/>
    <w:rsid w:val="00630294"/>
    <w:rsid w:val="00630E08"/>
    <w:rsid w:val="00631119"/>
    <w:rsid w:val="006311CA"/>
    <w:rsid w:val="00631593"/>
    <w:rsid w:val="00632528"/>
    <w:rsid w:val="00632AED"/>
    <w:rsid w:val="006336C9"/>
    <w:rsid w:val="00633EF2"/>
    <w:rsid w:val="006340FF"/>
    <w:rsid w:val="0063447C"/>
    <w:rsid w:val="00634BDC"/>
    <w:rsid w:val="006358FE"/>
    <w:rsid w:val="00637CCE"/>
    <w:rsid w:val="006404C6"/>
    <w:rsid w:val="00640CFB"/>
    <w:rsid w:val="00640D15"/>
    <w:rsid w:val="006411CE"/>
    <w:rsid w:val="00643BFB"/>
    <w:rsid w:val="00643CC8"/>
    <w:rsid w:val="00644D44"/>
    <w:rsid w:val="0064541D"/>
    <w:rsid w:val="00645B07"/>
    <w:rsid w:val="006461FE"/>
    <w:rsid w:val="00647C0D"/>
    <w:rsid w:val="0065002C"/>
    <w:rsid w:val="00650661"/>
    <w:rsid w:val="00651246"/>
    <w:rsid w:val="00651516"/>
    <w:rsid w:val="0065196D"/>
    <w:rsid w:val="00651AE2"/>
    <w:rsid w:val="00651E2C"/>
    <w:rsid w:val="00652579"/>
    <w:rsid w:val="0065260B"/>
    <w:rsid w:val="006529B8"/>
    <w:rsid w:val="00654909"/>
    <w:rsid w:val="00654B34"/>
    <w:rsid w:val="006556C8"/>
    <w:rsid w:val="006559C5"/>
    <w:rsid w:val="00655DA7"/>
    <w:rsid w:val="00656FF7"/>
    <w:rsid w:val="00657091"/>
    <w:rsid w:val="006571B6"/>
    <w:rsid w:val="006575BD"/>
    <w:rsid w:val="00657F21"/>
    <w:rsid w:val="00660466"/>
    <w:rsid w:val="00660ED6"/>
    <w:rsid w:val="00660FD2"/>
    <w:rsid w:val="0066161C"/>
    <w:rsid w:val="00661904"/>
    <w:rsid w:val="00661F03"/>
    <w:rsid w:val="0066248C"/>
    <w:rsid w:val="00662660"/>
    <w:rsid w:val="00662D76"/>
    <w:rsid w:val="00662FC9"/>
    <w:rsid w:val="00663420"/>
    <w:rsid w:val="00663DD4"/>
    <w:rsid w:val="0066496B"/>
    <w:rsid w:val="00664C03"/>
    <w:rsid w:val="00665002"/>
    <w:rsid w:val="006655C6"/>
    <w:rsid w:val="00665CC6"/>
    <w:rsid w:val="00666031"/>
    <w:rsid w:val="00666F79"/>
    <w:rsid w:val="006675D7"/>
    <w:rsid w:val="00667A55"/>
    <w:rsid w:val="00670943"/>
    <w:rsid w:val="00670E6D"/>
    <w:rsid w:val="006722EE"/>
    <w:rsid w:val="006725C8"/>
    <w:rsid w:val="00672872"/>
    <w:rsid w:val="00673721"/>
    <w:rsid w:val="00673D5E"/>
    <w:rsid w:val="006747A9"/>
    <w:rsid w:val="00674FDA"/>
    <w:rsid w:val="0067502D"/>
    <w:rsid w:val="0067553E"/>
    <w:rsid w:val="00675988"/>
    <w:rsid w:val="00675A71"/>
    <w:rsid w:val="00675B1C"/>
    <w:rsid w:val="0067690A"/>
    <w:rsid w:val="00676DAC"/>
    <w:rsid w:val="00676E83"/>
    <w:rsid w:val="00676F8C"/>
    <w:rsid w:val="006771E1"/>
    <w:rsid w:val="00677539"/>
    <w:rsid w:val="00677CCA"/>
    <w:rsid w:val="00680AA8"/>
    <w:rsid w:val="00681EED"/>
    <w:rsid w:val="00682269"/>
    <w:rsid w:val="006828D8"/>
    <w:rsid w:val="00682F01"/>
    <w:rsid w:val="00683541"/>
    <w:rsid w:val="00683AA1"/>
    <w:rsid w:val="0068534B"/>
    <w:rsid w:val="006866E9"/>
    <w:rsid w:val="00686AA1"/>
    <w:rsid w:val="00687146"/>
    <w:rsid w:val="00687676"/>
    <w:rsid w:val="00687B16"/>
    <w:rsid w:val="00690984"/>
    <w:rsid w:val="00691E86"/>
    <w:rsid w:val="006930E0"/>
    <w:rsid w:val="006937CF"/>
    <w:rsid w:val="006944BD"/>
    <w:rsid w:val="00694F96"/>
    <w:rsid w:val="00695356"/>
    <w:rsid w:val="00695654"/>
    <w:rsid w:val="00696A8D"/>
    <w:rsid w:val="00696BCD"/>
    <w:rsid w:val="006970B3"/>
    <w:rsid w:val="00697111"/>
    <w:rsid w:val="00697468"/>
    <w:rsid w:val="006975DE"/>
    <w:rsid w:val="006975E8"/>
    <w:rsid w:val="006979DD"/>
    <w:rsid w:val="00697BB2"/>
    <w:rsid w:val="00697E1D"/>
    <w:rsid w:val="006A0416"/>
    <w:rsid w:val="006A0602"/>
    <w:rsid w:val="006A1173"/>
    <w:rsid w:val="006A1618"/>
    <w:rsid w:val="006A1F30"/>
    <w:rsid w:val="006A23EC"/>
    <w:rsid w:val="006A2810"/>
    <w:rsid w:val="006A2923"/>
    <w:rsid w:val="006A2E9C"/>
    <w:rsid w:val="006A4548"/>
    <w:rsid w:val="006A519C"/>
    <w:rsid w:val="006A604D"/>
    <w:rsid w:val="006A6A5D"/>
    <w:rsid w:val="006B0BF5"/>
    <w:rsid w:val="006B0FDE"/>
    <w:rsid w:val="006B1BCE"/>
    <w:rsid w:val="006B1BE4"/>
    <w:rsid w:val="006B2291"/>
    <w:rsid w:val="006B26E8"/>
    <w:rsid w:val="006B2EEE"/>
    <w:rsid w:val="006B2F27"/>
    <w:rsid w:val="006B3E99"/>
    <w:rsid w:val="006B4143"/>
    <w:rsid w:val="006B49EC"/>
    <w:rsid w:val="006B52FD"/>
    <w:rsid w:val="006B5E5F"/>
    <w:rsid w:val="006B664A"/>
    <w:rsid w:val="006B6E90"/>
    <w:rsid w:val="006B7106"/>
    <w:rsid w:val="006C0AC0"/>
    <w:rsid w:val="006C2946"/>
    <w:rsid w:val="006C33A5"/>
    <w:rsid w:val="006C4EA1"/>
    <w:rsid w:val="006C5520"/>
    <w:rsid w:val="006C563C"/>
    <w:rsid w:val="006C5CF9"/>
    <w:rsid w:val="006C65FC"/>
    <w:rsid w:val="006C6825"/>
    <w:rsid w:val="006C7029"/>
    <w:rsid w:val="006C73C9"/>
    <w:rsid w:val="006C73D2"/>
    <w:rsid w:val="006C7A8C"/>
    <w:rsid w:val="006C7BEE"/>
    <w:rsid w:val="006D0661"/>
    <w:rsid w:val="006D07B6"/>
    <w:rsid w:val="006D11CE"/>
    <w:rsid w:val="006D2693"/>
    <w:rsid w:val="006D2A73"/>
    <w:rsid w:val="006D2AAA"/>
    <w:rsid w:val="006D2DFC"/>
    <w:rsid w:val="006D30D0"/>
    <w:rsid w:val="006D4397"/>
    <w:rsid w:val="006D4927"/>
    <w:rsid w:val="006D53EE"/>
    <w:rsid w:val="006D621A"/>
    <w:rsid w:val="006D711B"/>
    <w:rsid w:val="006D753F"/>
    <w:rsid w:val="006D7DCE"/>
    <w:rsid w:val="006E06A3"/>
    <w:rsid w:val="006E0A56"/>
    <w:rsid w:val="006E0E34"/>
    <w:rsid w:val="006E10DA"/>
    <w:rsid w:val="006E1388"/>
    <w:rsid w:val="006E1857"/>
    <w:rsid w:val="006E19C4"/>
    <w:rsid w:val="006E1D35"/>
    <w:rsid w:val="006E2B0D"/>
    <w:rsid w:val="006E2C81"/>
    <w:rsid w:val="006E3147"/>
    <w:rsid w:val="006E3170"/>
    <w:rsid w:val="006E3208"/>
    <w:rsid w:val="006E3658"/>
    <w:rsid w:val="006E6129"/>
    <w:rsid w:val="006E6825"/>
    <w:rsid w:val="006E787B"/>
    <w:rsid w:val="006F0B1F"/>
    <w:rsid w:val="006F0EE4"/>
    <w:rsid w:val="006F1898"/>
    <w:rsid w:val="006F1970"/>
    <w:rsid w:val="006F1C6B"/>
    <w:rsid w:val="006F1C73"/>
    <w:rsid w:val="006F1FCB"/>
    <w:rsid w:val="006F215E"/>
    <w:rsid w:val="006F2BA7"/>
    <w:rsid w:val="006F3882"/>
    <w:rsid w:val="006F395B"/>
    <w:rsid w:val="006F5389"/>
    <w:rsid w:val="006F543D"/>
    <w:rsid w:val="006F5869"/>
    <w:rsid w:val="006F612C"/>
    <w:rsid w:val="006F6A3C"/>
    <w:rsid w:val="006F716D"/>
    <w:rsid w:val="006F7DBE"/>
    <w:rsid w:val="006F7DE4"/>
    <w:rsid w:val="00700893"/>
    <w:rsid w:val="00701C58"/>
    <w:rsid w:val="00701D55"/>
    <w:rsid w:val="0070239C"/>
    <w:rsid w:val="00702425"/>
    <w:rsid w:val="00702817"/>
    <w:rsid w:val="00702C95"/>
    <w:rsid w:val="00702D9B"/>
    <w:rsid w:val="0070330F"/>
    <w:rsid w:val="00703F49"/>
    <w:rsid w:val="007047BA"/>
    <w:rsid w:val="00704906"/>
    <w:rsid w:val="0070523A"/>
    <w:rsid w:val="00705688"/>
    <w:rsid w:val="00705F2A"/>
    <w:rsid w:val="00706DA6"/>
    <w:rsid w:val="0070722D"/>
    <w:rsid w:val="0071056E"/>
    <w:rsid w:val="0071184F"/>
    <w:rsid w:val="00711E49"/>
    <w:rsid w:val="00712370"/>
    <w:rsid w:val="00712B10"/>
    <w:rsid w:val="00712FFC"/>
    <w:rsid w:val="0071304F"/>
    <w:rsid w:val="007137E7"/>
    <w:rsid w:val="007148D1"/>
    <w:rsid w:val="00714B6C"/>
    <w:rsid w:val="00714C34"/>
    <w:rsid w:val="0071571C"/>
    <w:rsid w:val="00715CA7"/>
    <w:rsid w:val="00715CAA"/>
    <w:rsid w:val="00716296"/>
    <w:rsid w:val="00716651"/>
    <w:rsid w:val="00717584"/>
    <w:rsid w:val="00717669"/>
    <w:rsid w:val="00720901"/>
    <w:rsid w:val="00720B04"/>
    <w:rsid w:val="007218E6"/>
    <w:rsid w:val="007236B6"/>
    <w:rsid w:val="00724356"/>
    <w:rsid w:val="00724704"/>
    <w:rsid w:val="00724AAA"/>
    <w:rsid w:val="00724CE3"/>
    <w:rsid w:val="007256BA"/>
    <w:rsid w:val="007263D6"/>
    <w:rsid w:val="00726DB2"/>
    <w:rsid w:val="007277E4"/>
    <w:rsid w:val="00730109"/>
    <w:rsid w:val="007308CC"/>
    <w:rsid w:val="007318CE"/>
    <w:rsid w:val="00731E68"/>
    <w:rsid w:val="007321D5"/>
    <w:rsid w:val="00732271"/>
    <w:rsid w:val="00732701"/>
    <w:rsid w:val="0073282E"/>
    <w:rsid w:val="007330A0"/>
    <w:rsid w:val="007331D2"/>
    <w:rsid w:val="00733B9A"/>
    <w:rsid w:val="00733E0F"/>
    <w:rsid w:val="00733EAA"/>
    <w:rsid w:val="007346BC"/>
    <w:rsid w:val="00734D97"/>
    <w:rsid w:val="007357B3"/>
    <w:rsid w:val="00737B02"/>
    <w:rsid w:val="0074038C"/>
    <w:rsid w:val="00741DB2"/>
    <w:rsid w:val="00741E06"/>
    <w:rsid w:val="00743498"/>
    <w:rsid w:val="00743F76"/>
    <w:rsid w:val="00744075"/>
    <w:rsid w:val="00744E80"/>
    <w:rsid w:val="00744E8E"/>
    <w:rsid w:val="007454A8"/>
    <w:rsid w:val="00745AAE"/>
    <w:rsid w:val="00745FBE"/>
    <w:rsid w:val="00746165"/>
    <w:rsid w:val="00746891"/>
    <w:rsid w:val="00746D4A"/>
    <w:rsid w:val="00747705"/>
    <w:rsid w:val="0074779F"/>
    <w:rsid w:val="00747D75"/>
    <w:rsid w:val="00750057"/>
    <w:rsid w:val="00750C96"/>
    <w:rsid w:val="00750F5F"/>
    <w:rsid w:val="007510DE"/>
    <w:rsid w:val="007514AC"/>
    <w:rsid w:val="00753117"/>
    <w:rsid w:val="00753A67"/>
    <w:rsid w:val="00753D74"/>
    <w:rsid w:val="00753EAA"/>
    <w:rsid w:val="00754930"/>
    <w:rsid w:val="00754DDA"/>
    <w:rsid w:val="00756459"/>
    <w:rsid w:val="007570AE"/>
    <w:rsid w:val="007604CE"/>
    <w:rsid w:val="007605F7"/>
    <w:rsid w:val="007607A5"/>
    <w:rsid w:val="00761DC8"/>
    <w:rsid w:val="00761F0C"/>
    <w:rsid w:val="00762544"/>
    <w:rsid w:val="00764ACA"/>
    <w:rsid w:val="00765EC3"/>
    <w:rsid w:val="0076651C"/>
    <w:rsid w:val="007665C1"/>
    <w:rsid w:val="00767E01"/>
    <w:rsid w:val="007701E2"/>
    <w:rsid w:val="007702E4"/>
    <w:rsid w:val="007715D8"/>
    <w:rsid w:val="00771A16"/>
    <w:rsid w:val="00771FDA"/>
    <w:rsid w:val="00771FEC"/>
    <w:rsid w:val="00772EA4"/>
    <w:rsid w:val="0077304C"/>
    <w:rsid w:val="00773468"/>
    <w:rsid w:val="00773A09"/>
    <w:rsid w:val="00773B2E"/>
    <w:rsid w:val="00774200"/>
    <w:rsid w:val="0077467F"/>
    <w:rsid w:val="00774BD2"/>
    <w:rsid w:val="00775B14"/>
    <w:rsid w:val="0077649C"/>
    <w:rsid w:val="00776804"/>
    <w:rsid w:val="00776E86"/>
    <w:rsid w:val="0077739B"/>
    <w:rsid w:val="0077756E"/>
    <w:rsid w:val="007778B3"/>
    <w:rsid w:val="00777E97"/>
    <w:rsid w:val="00780200"/>
    <w:rsid w:val="0078077E"/>
    <w:rsid w:val="00780794"/>
    <w:rsid w:val="007816FD"/>
    <w:rsid w:val="0078180F"/>
    <w:rsid w:val="00782163"/>
    <w:rsid w:val="0078252F"/>
    <w:rsid w:val="007826F0"/>
    <w:rsid w:val="0078293A"/>
    <w:rsid w:val="00783063"/>
    <w:rsid w:val="007831DB"/>
    <w:rsid w:val="00784A92"/>
    <w:rsid w:val="007855B4"/>
    <w:rsid w:val="00786397"/>
    <w:rsid w:val="007869A3"/>
    <w:rsid w:val="0078716B"/>
    <w:rsid w:val="00790A88"/>
    <w:rsid w:val="00790DAE"/>
    <w:rsid w:val="00790E91"/>
    <w:rsid w:val="00791748"/>
    <w:rsid w:val="007917A5"/>
    <w:rsid w:val="00791D81"/>
    <w:rsid w:val="00792452"/>
    <w:rsid w:val="007927CB"/>
    <w:rsid w:val="00792997"/>
    <w:rsid w:val="00792F43"/>
    <w:rsid w:val="00793020"/>
    <w:rsid w:val="007936FF"/>
    <w:rsid w:val="00794590"/>
    <w:rsid w:val="00794A73"/>
    <w:rsid w:val="00795134"/>
    <w:rsid w:val="00795E05"/>
    <w:rsid w:val="00796AAF"/>
    <w:rsid w:val="00796F12"/>
    <w:rsid w:val="0079715B"/>
    <w:rsid w:val="0079747F"/>
    <w:rsid w:val="0079776E"/>
    <w:rsid w:val="007A07AB"/>
    <w:rsid w:val="007A1264"/>
    <w:rsid w:val="007A18AB"/>
    <w:rsid w:val="007A1AF1"/>
    <w:rsid w:val="007A22F3"/>
    <w:rsid w:val="007A3247"/>
    <w:rsid w:val="007A3352"/>
    <w:rsid w:val="007A3D71"/>
    <w:rsid w:val="007A3E86"/>
    <w:rsid w:val="007A404D"/>
    <w:rsid w:val="007A4763"/>
    <w:rsid w:val="007A4952"/>
    <w:rsid w:val="007A4D05"/>
    <w:rsid w:val="007A5023"/>
    <w:rsid w:val="007A588D"/>
    <w:rsid w:val="007A6242"/>
    <w:rsid w:val="007A67A4"/>
    <w:rsid w:val="007A6E48"/>
    <w:rsid w:val="007A6F52"/>
    <w:rsid w:val="007A7686"/>
    <w:rsid w:val="007A7998"/>
    <w:rsid w:val="007A7AF9"/>
    <w:rsid w:val="007B07A4"/>
    <w:rsid w:val="007B1264"/>
    <w:rsid w:val="007B18C9"/>
    <w:rsid w:val="007B1D8B"/>
    <w:rsid w:val="007B258E"/>
    <w:rsid w:val="007B25E6"/>
    <w:rsid w:val="007B2C83"/>
    <w:rsid w:val="007B2EF4"/>
    <w:rsid w:val="007B3221"/>
    <w:rsid w:val="007B3395"/>
    <w:rsid w:val="007B33FC"/>
    <w:rsid w:val="007B3554"/>
    <w:rsid w:val="007B3948"/>
    <w:rsid w:val="007B4268"/>
    <w:rsid w:val="007B48FC"/>
    <w:rsid w:val="007B4C5F"/>
    <w:rsid w:val="007B5AFE"/>
    <w:rsid w:val="007B5CA3"/>
    <w:rsid w:val="007B6CD8"/>
    <w:rsid w:val="007B70BC"/>
    <w:rsid w:val="007B718D"/>
    <w:rsid w:val="007B7264"/>
    <w:rsid w:val="007B794D"/>
    <w:rsid w:val="007B7977"/>
    <w:rsid w:val="007C02A2"/>
    <w:rsid w:val="007C0660"/>
    <w:rsid w:val="007C0DD5"/>
    <w:rsid w:val="007C0FBA"/>
    <w:rsid w:val="007C1108"/>
    <w:rsid w:val="007C11A1"/>
    <w:rsid w:val="007C1A82"/>
    <w:rsid w:val="007C1D28"/>
    <w:rsid w:val="007C2687"/>
    <w:rsid w:val="007C3022"/>
    <w:rsid w:val="007C55AC"/>
    <w:rsid w:val="007C5E63"/>
    <w:rsid w:val="007C6A89"/>
    <w:rsid w:val="007C7026"/>
    <w:rsid w:val="007C7031"/>
    <w:rsid w:val="007C72F3"/>
    <w:rsid w:val="007C78BA"/>
    <w:rsid w:val="007D0788"/>
    <w:rsid w:val="007D0C71"/>
    <w:rsid w:val="007D0DD0"/>
    <w:rsid w:val="007D1DAB"/>
    <w:rsid w:val="007D2F7F"/>
    <w:rsid w:val="007D3410"/>
    <w:rsid w:val="007D34E0"/>
    <w:rsid w:val="007D3664"/>
    <w:rsid w:val="007D38A6"/>
    <w:rsid w:val="007D44D7"/>
    <w:rsid w:val="007D4BC0"/>
    <w:rsid w:val="007D57C7"/>
    <w:rsid w:val="007D5A80"/>
    <w:rsid w:val="007D6DF8"/>
    <w:rsid w:val="007D7284"/>
    <w:rsid w:val="007D731F"/>
    <w:rsid w:val="007E01C8"/>
    <w:rsid w:val="007E02D7"/>
    <w:rsid w:val="007E077B"/>
    <w:rsid w:val="007E09C8"/>
    <w:rsid w:val="007E11C6"/>
    <w:rsid w:val="007E2128"/>
    <w:rsid w:val="007E2BBB"/>
    <w:rsid w:val="007E362A"/>
    <w:rsid w:val="007E3A77"/>
    <w:rsid w:val="007E3E8F"/>
    <w:rsid w:val="007E3F8F"/>
    <w:rsid w:val="007E45B4"/>
    <w:rsid w:val="007E46CA"/>
    <w:rsid w:val="007E4B38"/>
    <w:rsid w:val="007E4DFA"/>
    <w:rsid w:val="007E5199"/>
    <w:rsid w:val="007E5E03"/>
    <w:rsid w:val="007E5E3D"/>
    <w:rsid w:val="007E5F78"/>
    <w:rsid w:val="007E6048"/>
    <w:rsid w:val="007E60A0"/>
    <w:rsid w:val="007E6292"/>
    <w:rsid w:val="007E6C0F"/>
    <w:rsid w:val="007E7015"/>
    <w:rsid w:val="007E7B59"/>
    <w:rsid w:val="007E7E08"/>
    <w:rsid w:val="007F123C"/>
    <w:rsid w:val="007F1DD1"/>
    <w:rsid w:val="007F3771"/>
    <w:rsid w:val="007F438D"/>
    <w:rsid w:val="007F4401"/>
    <w:rsid w:val="007F48A3"/>
    <w:rsid w:val="007F4E00"/>
    <w:rsid w:val="007F501C"/>
    <w:rsid w:val="007F50A8"/>
    <w:rsid w:val="007F56BE"/>
    <w:rsid w:val="007F570E"/>
    <w:rsid w:val="007F57C0"/>
    <w:rsid w:val="007F5844"/>
    <w:rsid w:val="007F59C8"/>
    <w:rsid w:val="007F6056"/>
    <w:rsid w:val="007F6940"/>
    <w:rsid w:val="007F6FCE"/>
    <w:rsid w:val="007F7ABA"/>
    <w:rsid w:val="008002E2"/>
    <w:rsid w:val="00801719"/>
    <w:rsid w:val="0080176A"/>
    <w:rsid w:val="0080177C"/>
    <w:rsid w:val="0080217A"/>
    <w:rsid w:val="008022F1"/>
    <w:rsid w:val="00803511"/>
    <w:rsid w:val="00803894"/>
    <w:rsid w:val="00803D0A"/>
    <w:rsid w:val="008046D6"/>
    <w:rsid w:val="0080579E"/>
    <w:rsid w:val="00805B83"/>
    <w:rsid w:val="00806387"/>
    <w:rsid w:val="00806DDF"/>
    <w:rsid w:val="0080778E"/>
    <w:rsid w:val="008101E2"/>
    <w:rsid w:val="00810D0F"/>
    <w:rsid w:val="00810F4F"/>
    <w:rsid w:val="00811365"/>
    <w:rsid w:val="0081148E"/>
    <w:rsid w:val="0081293F"/>
    <w:rsid w:val="00812D91"/>
    <w:rsid w:val="00812E35"/>
    <w:rsid w:val="0081300E"/>
    <w:rsid w:val="00813CDB"/>
    <w:rsid w:val="0081401D"/>
    <w:rsid w:val="008142CE"/>
    <w:rsid w:val="00814A1E"/>
    <w:rsid w:val="00814D29"/>
    <w:rsid w:val="00815DEB"/>
    <w:rsid w:val="0081649A"/>
    <w:rsid w:val="008165C3"/>
    <w:rsid w:val="0081676A"/>
    <w:rsid w:val="00816E9D"/>
    <w:rsid w:val="00817879"/>
    <w:rsid w:val="00817B72"/>
    <w:rsid w:val="00820224"/>
    <w:rsid w:val="008202D9"/>
    <w:rsid w:val="0082055C"/>
    <w:rsid w:val="0082060C"/>
    <w:rsid w:val="00820644"/>
    <w:rsid w:val="00821C2C"/>
    <w:rsid w:val="00821E7D"/>
    <w:rsid w:val="00821EAF"/>
    <w:rsid w:val="0082304E"/>
    <w:rsid w:val="008230AF"/>
    <w:rsid w:val="00823577"/>
    <w:rsid w:val="008249FE"/>
    <w:rsid w:val="008258A9"/>
    <w:rsid w:val="00825C13"/>
    <w:rsid w:val="0082624B"/>
    <w:rsid w:val="0082629D"/>
    <w:rsid w:val="008273BD"/>
    <w:rsid w:val="00827784"/>
    <w:rsid w:val="00827E93"/>
    <w:rsid w:val="008302F2"/>
    <w:rsid w:val="00830D45"/>
    <w:rsid w:val="00832044"/>
    <w:rsid w:val="008320D6"/>
    <w:rsid w:val="00832143"/>
    <w:rsid w:val="0083257F"/>
    <w:rsid w:val="00833AD2"/>
    <w:rsid w:val="00833E06"/>
    <w:rsid w:val="00834722"/>
    <w:rsid w:val="00835FB6"/>
    <w:rsid w:val="00836AD2"/>
    <w:rsid w:val="008372F2"/>
    <w:rsid w:val="00840453"/>
    <w:rsid w:val="008409ED"/>
    <w:rsid w:val="00840E0B"/>
    <w:rsid w:val="00841067"/>
    <w:rsid w:val="00841368"/>
    <w:rsid w:val="008417AC"/>
    <w:rsid w:val="00841D3B"/>
    <w:rsid w:val="0084289B"/>
    <w:rsid w:val="00844303"/>
    <w:rsid w:val="0084433A"/>
    <w:rsid w:val="008447E2"/>
    <w:rsid w:val="00844CB4"/>
    <w:rsid w:val="00844CE9"/>
    <w:rsid w:val="00844F1C"/>
    <w:rsid w:val="00846298"/>
    <w:rsid w:val="00846474"/>
    <w:rsid w:val="00846B9A"/>
    <w:rsid w:val="00846CE1"/>
    <w:rsid w:val="0084717E"/>
    <w:rsid w:val="00847475"/>
    <w:rsid w:val="008475F2"/>
    <w:rsid w:val="0084773E"/>
    <w:rsid w:val="00850047"/>
    <w:rsid w:val="0085049E"/>
    <w:rsid w:val="00850F77"/>
    <w:rsid w:val="008516F0"/>
    <w:rsid w:val="008518AF"/>
    <w:rsid w:val="008518B9"/>
    <w:rsid w:val="0085279C"/>
    <w:rsid w:val="00852DF9"/>
    <w:rsid w:val="00852F43"/>
    <w:rsid w:val="0085390E"/>
    <w:rsid w:val="008540DD"/>
    <w:rsid w:val="008542E9"/>
    <w:rsid w:val="00854AC3"/>
    <w:rsid w:val="00854F07"/>
    <w:rsid w:val="00855739"/>
    <w:rsid w:val="00855B05"/>
    <w:rsid w:val="008565CF"/>
    <w:rsid w:val="00860F3D"/>
    <w:rsid w:val="008619D9"/>
    <w:rsid w:val="008620D5"/>
    <w:rsid w:val="008627CD"/>
    <w:rsid w:val="0086439B"/>
    <w:rsid w:val="0086504D"/>
    <w:rsid w:val="0086569E"/>
    <w:rsid w:val="008666E5"/>
    <w:rsid w:val="008674F6"/>
    <w:rsid w:val="00867505"/>
    <w:rsid w:val="00867683"/>
    <w:rsid w:val="00867EA7"/>
    <w:rsid w:val="008701A3"/>
    <w:rsid w:val="00870AC1"/>
    <w:rsid w:val="00870DE4"/>
    <w:rsid w:val="008715ED"/>
    <w:rsid w:val="008715FF"/>
    <w:rsid w:val="008724C8"/>
    <w:rsid w:val="00872E86"/>
    <w:rsid w:val="00872F01"/>
    <w:rsid w:val="00873C12"/>
    <w:rsid w:val="008742BF"/>
    <w:rsid w:val="00875004"/>
    <w:rsid w:val="008750DF"/>
    <w:rsid w:val="00875EA5"/>
    <w:rsid w:val="00877009"/>
    <w:rsid w:val="00877381"/>
    <w:rsid w:val="008778A4"/>
    <w:rsid w:val="00880796"/>
    <w:rsid w:val="00880EDA"/>
    <w:rsid w:val="00880F02"/>
    <w:rsid w:val="008814C6"/>
    <w:rsid w:val="00881874"/>
    <w:rsid w:val="0088215B"/>
    <w:rsid w:val="0088217D"/>
    <w:rsid w:val="00882410"/>
    <w:rsid w:val="00882D2F"/>
    <w:rsid w:val="008835DD"/>
    <w:rsid w:val="00883DB0"/>
    <w:rsid w:val="00883ED0"/>
    <w:rsid w:val="008842CA"/>
    <w:rsid w:val="00884491"/>
    <w:rsid w:val="008845F4"/>
    <w:rsid w:val="008849D0"/>
    <w:rsid w:val="00884CDE"/>
    <w:rsid w:val="00885A2D"/>
    <w:rsid w:val="00885CBF"/>
    <w:rsid w:val="00887765"/>
    <w:rsid w:val="008877E4"/>
    <w:rsid w:val="008879FF"/>
    <w:rsid w:val="008901AD"/>
    <w:rsid w:val="008905F5"/>
    <w:rsid w:val="00890765"/>
    <w:rsid w:val="0089262D"/>
    <w:rsid w:val="00892EEA"/>
    <w:rsid w:val="00892F11"/>
    <w:rsid w:val="0089352B"/>
    <w:rsid w:val="00894349"/>
    <w:rsid w:val="0089456C"/>
    <w:rsid w:val="00894FC0"/>
    <w:rsid w:val="00894FFC"/>
    <w:rsid w:val="008954E2"/>
    <w:rsid w:val="00895664"/>
    <w:rsid w:val="008959F0"/>
    <w:rsid w:val="00895AF3"/>
    <w:rsid w:val="00895D5B"/>
    <w:rsid w:val="00896D3D"/>
    <w:rsid w:val="008973DA"/>
    <w:rsid w:val="008A023E"/>
    <w:rsid w:val="008A03DD"/>
    <w:rsid w:val="008A1152"/>
    <w:rsid w:val="008A1584"/>
    <w:rsid w:val="008A205F"/>
    <w:rsid w:val="008A27B8"/>
    <w:rsid w:val="008A29D2"/>
    <w:rsid w:val="008A302C"/>
    <w:rsid w:val="008A3A11"/>
    <w:rsid w:val="008A3F70"/>
    <w:rsid w:val="008A3F9D"/>
    <w:rsid w:val="008A452B"/>
    <w:rsid w:val="008A47E5"/>
    <w:rsid w:val="008A53AC"/>
    <w:rsid w:val="008A6138"/>
    <w:rsid w:val="008B01F1"/>
    <w:rsid w:val="008B07A2"/>
    <w:rsid w:val="008B0F7B"/>
    <w:rsid w:val="008B18BE"/>
    <w:rsid w:val="008B3ADE"/>
    <w:rsid w:val="008B4775"/>
    <w:rsid w:val="008B4B50"/>
    <w:rsid w:val="008B4BF8"/>
    <w:rsid w:val="008B4C64"/>
    <w:rsid w:val="008B50D1"/>
    <w:rsid w:val="008B536B"/>
    <w:rsid w:val="008B587B"/>
    <w:rsid w:val="008B646F"/>
    <w:rsid w:val="008B65F6"/>
    <w:rsid w:val="008B6FCA"/>
    <w:rsid w:val="008B7F57"/>
    <w:rsid w:val="008B7FD5"/>
    <w:rsid w:val="008C024A"/>
    <w:rsid w:val="008C072A"/>
    <w:rsid w:val="008C08DB"/>
    <w:rsid w:val="008C098E"/>
    <w:rsid w:val="008C11B5"/>
    <w:rsid w:val="008C129E"/>
    <w:rsid w:val="008C1668"/>
    <w:rsid w:val="008C220E"/>
    <w:rsid w:val="008C387C"/>
    <w:rsid w:val="008C444C"/>
    <w:rsid w:val="008C469E"/>
    <w:rsid w:val="008C4793"/>
    <w:rsid w:val="008C5217"/>
    <w:rsid w:val="008C57FE"/>
    <w:rsid w:val="008C600A"/>
    <w:rsid w:val="008C608A"/>
    <w:rsid w:val="008C7900"/>
    <w:rsid w:val="008C7A09"/>
    <w:rsid w:val="008C7FA7"/>
    <w:rsid w:val="008D00AE"/>
    <w:rsid w:val="008D031D"/>
    <w:rsid w:val="008D0463"/>
    <w:rsid w:val="008D0EBF"/>
    <w:rsid w:val="008D0FCA"/>
    <w:rsid w:val="008D13CF"/>
    <w:rsid w:val="008D1426"/>
    <w:rsid w:val="008D1D78"/>
    <w:rsid w:val="008D200F"/>
    <w:rsid w:val="008D2AE0"/>
    <w:rsid w:val="008D300B"/>
    <w:rsid w:val="008D3B7A"/>
    <w:rsid w:val="008D5141"/>
    <w:rsid w:val="008D5164"/>
    <w:rsid w:val="008D6AF4"/>
    <w:rsid w:val="008D714A"/>
    <w:rsid w:val="008D7474"/>
    <w:rsid w:val="008D7CD4"/>
    <w:rsid w:val="008E0B60"/>
    <w:rsid w:val="008E0C02"/>
    <w:rsid w:val="008E2826"/>
    <w:rsid w:val="008E3715"/>
    <w:rsid w:val="008E380B"/>
    <w:rsid w:val="008E3AB6"/>
    <w:rsid w:val="008E4299"/>
    <w:rsid w:val="008E44E9"/>
    <w:rsid w:val="008E4EE5"/>
    <w:rsid w:val="008E557B"/>
    <w:rsid w:val="008E597D"/>
    <w:rsid w:val="008E5ADB"/>
    <w:rsid w:val="008E5DED"/>
    <w:rsid w:val="008E65E3"/>
    <w:rsid w:val="008E6ACC"/>
    <w:rsid w:val="008E764C"/>
    <w:rsid w:val="008E777B"/>
    <w:rsid w:val="008E77A2"/>
    <w:rsid w:val="008E7AC0"/>
    <w:rsid w:val="008F048D"/>
    <w:rsid w:val="008F064F"/>
    <w:rsid w:val="008F08CE"/>
    <w:rsid w:val="008F09DB"/>
    <w:rsid w:val="008F1390"/>
    <w:rsid w:val="008F1821"/>
    <w:rsid w:val="008F191C"/>
    <w:rsid w:val="008F1C02"/>
    <w:rsid w:val="008F212D"/>
    <w:rsid w:val="008F33CA"/>
    <w:rsid w:val="008F3678"/>
    <w:rsid w:val="008F38A9"/>
    <w:rsid w:val="008F4F8B"/>
    <w:rsid w:val="008F5D21"/>
    <w:rsid w:val="008F5DBF"/>
    <w:rsid w:val="008F5F54"/>
    <w:rsid w:val="008F6433"/>
    <w:rsid w:val="008F678B"/>
    <w:rsid w:val="008F6E08"/>
    <w:rsid w:val="00900B18"/>
    <w:rsid w:val="0090136A"/>
    <w:rsid w:val="0090182A"/>
    <w:rsid w:val="00902588"/>
    <w:rsid w:val="00902880"/>
    <w:rsid w:val="009031A3"/>
    <w:rsid w:val="00904273"/>
    <w:rsid w:val="0090446A"/>
    <w:rsid w:val="00904853"/>
    <w:rsid w:val="00905C7F"/>
    <w:rsid w:val="0090677B"/>
    <w:rsid w:val="00906A72"/>
    <w:rsid w:val="00907E6E"/>
    <w:rsid w:val="00910123"/>
    <w:rsid w:val="009105C9"/>
    <w:rsid w:val="00910C79"/>
    <w:rsid w:val="00911772"/>
    <w:rsid w:val="00911DF1"/>
    <w:rsid w:val="00911EC8"/>
    <w:rsid w:val="0091233F"/>
    <w:rsid w:val="00912DFA"/>
    <w:rsid w:val="0091369C"/>
    <w:rsid w:val="009139B5"/>
    <w:rsid w:val="00914D9F"/>
    <w:rsid w:val="00914E60"/>
    <w:rsid w:val="00915248"/>
    <w:rsid w:val="0091570B"/>
    <w:rsid w:val="009157DF"/>
    <w:rsid w:val="00915A04"/>
    <w:rsid w:val="00915A07"/>
    <w:rsid w:val="00915F65"/>
    <w:rsid w:val="009161B2"/>
    <w:rsid w:val="00916D1C"/>
    <w:rsid w:val="00916DB4"/>
    <w:rsid w:val="009175B7"/>
    <w:rsid w:val="009175D1"/>
    <w:rsid w:val="00917837"/>
    <w:rsid w:val="00920067"/>
    <w:rsid w:val="009203E7"/>
    <w:rsid w:val="00920658"/>
    <w:rsid w:val="00920BCE"/>
    <w:rsid w:val="0092132B"/>
    <w:rsid w:val="00921BBF"/>
    <w:rsid w:val="00922145"/>
    <w:rsid w:val="009225A3"/>
    <w:rsid w:val="009227E2"/>
    <w:rsid w:val="00922876"/>
    <w:rsid w:val="00922923"/>
    <w:rsid w:val="00922BD1"/>
    <w:rsid w:val="009239BF"/>
    <w:rsid w:val="009247FF"/>
    <w:rsid w:val="00924BBC"/>
    <w:rsid w:val="00924E5B"/>
    <w:rsid w:val="009258CE"/>
    <w:rsid w:val="0092591F"/>
    <w:rsid w:val="009261E9"/>
    <w:rsid w:val="009265C9"/>
    <w:rsid w:val="00926A20"/>
    <w:rsid w:val="0092726E"/>
    <w:rsid w:val="009273A1"/>
    <w:rsid w:val="00930020"/>
    <w:rsid w:val="00930A0F"/>
    <w:rsid w:val="00930BB2"/>
    <w:rsid w:val="0093141D"/>
    <w:rsid w:val="00931782"/>
    <w:rsid w:val="00931B51"/>
    <w:rsid w:val="009324F4"/>
    <w:rsid w:val="00932518"/>
    <w:rsid w:val="00932EDE"/>
    <w:rsid w:val="00933106"/>
    <w:rsid w:val="0093340F"/>
    <w:rsid w:val="00933593"/>
    <w:rsid w:val="00934191"/>
    <w:rsid w:val="00934543"/>
    <w:rsid w:val="00935970"/>
    <w:rsid w:val="00935D3E"/>
    <w:rsid w:val="00935F0C"/>
    <w:rsid w:val="0093694F"/>
    <w:rsid w:val="00937486"/>
    <w:rsid w:val="0094067F"/>
    <w:rsid w:val="00940AAF"/>
    <w:rsid w:val="00940C0C"/>
    <w:rsid w:val="0094123F"/>
    <w:rsid w:val="00941F33"/>
    <w:rsid w:val="009422B6"/>
    <w:rsid w:val="009423AF"/>
    <w:rsid w:val="00942DB8"/>
    <w:rsid w:val="009431E9"/>
    <w:rsid w:val="0094321A"/>
    <w:rsid w:val="00943FCA"/>
    <w:rsid w:val="00944437"/>
    <w:rsid w:val="009457E0"/>
    <w:rsid w:val="0094580D"/>
    <w:rsid w:val="00945E40"/>
    <w:rsid w:val="00946840"/>
    <w:rsid w:val="00946AC8"/>
    <w:rsid w:val="00946ACD"/>
    <w:rsid w:val="0094706A"/>
    <w:rsid w:val="00950632"/>
    <w:rsid w:val="00950C1C"/>
    <w:rsid w:val="00950CDA"/>
    <w:rsid w:val="009529B9"/>
    <w:rsid w:val="00952F31"/>
    <w:rsid w:val="00952FAC"/>
    <w:rsid w:val="00953E65"/>
    <w:rsid w:val="00954114"/>
    <w:rsid w:val="009542C1"/>
    <w:rsid w:val="00954A01"/>
    <w:rsid w:val="00954FC9"/>
    <w:rsid w:val="009551C9"/>
    <w:rsid w:val="0095580E"/>
    <w:rsid w:val="00955952"/>
    <w:rsid w:val="00956501"/>
    <w:rsid w:val="0095684B"/>
    <w:rsid w:val="00956D19"/>
    <w:rsid w:val="0095717B"/>
    <w:rsid w:val="009571A7"/>
    <w:rsid w:val="009579F0"/>
    <w:rsid w:val="00960293"/>
    <w:rsid w:val="0096049B"/>
    <w:rsid w:val="009614A6"/>
    <w:rsid w:val="009618FB"/>
    <w:rsid w:val="00961A7F"/>
    <w:rsid w:val="00961EDF"/>
    <w:rsid w:val="00962B21"/>
    <w:rsid w:val="00962D70"/>
    <w:rsid w:val="009633FA"/>
    <w:rsid w:val="0096346B"/>
    <w:rsid w:val="00963835"/>
    <w:rsid w:val="00963D69"/>
    <w:rsid w:val="00964442"/>
    <w:rsid w:val="00965786"/>
    <w:rsid w:val="009658F4"/>
    <w:rsid w:val="00966158"/>
    <w:rsid w:val="00967203"/>
    <w:rsid w:val="00967221"/>
    <w:rsid w:val="0097042A"/>
    <w:rsid w:val="00970E2C"/>
    <w:rsid w:val="00971167"/>
    <w:rsid w:val="009718BC"/>
    <w:rsid w:val="00971CB9"/>
    <w:rsid w:val="00971EAD"/>
    <w:rsid w:val="009729AE"/>
    <w:rsid w:val="00973115"/>
    <w:rsid w:val="00973493"/>
    <w:rsid w:val="0097371D"/>
    <w:rsid w:val="00974009"/>
    <w:rsid w:val="00977632"/>
    <w:rsid w:val="009776EF"/>
    <w:rsid w:val="00977DE4"/>
    <w:rsid w:val="00980D23"/>
    <w:rsid w:val="009818A7"/>
    <w:rsid w:val="00981C72"/>
    <w:rsid w:val="009822D6"/>
    <w:rsid w:val="00982524"/>
    <w:rsid w:val="00982572"/>
    <w:rsid w:val="009834D4"/>
    <w:rsid w:val="00984794"/>
    <w:rsid w:val="009847B0"/>
    <w:rsid w:val="00984A57"/>
    <w:rsid w:val="00985806"/>
    <w:rsid w:val="00985920"/>
    <w:rsid w:val="00985D29"/>
    <w:rsid w:val="009864D9"/>
    <w:rsid w:val="009870D4"/>
    <w:rsid w:val="00987F43"/>
    <w:rsid w:val="009901C8"/>
    <w:rsid w:val="0099038A"/>
    <w:rsid w:val="00990491"/>
    <w:rsid w:val="00990589"/>
    <w:rsid w:val="00990D60"/>
    <w:rsid w:val="00990F1C"/>
    <w:rsid w:val="00990F7E"/>
    <w:rsid w:val="00991507"/>
    <w:rsid w:val="009919E8"/>
    <w:rsid w:val="00992F7C"/>
    <w:rsid w:val="009932A1"/>
    <w:rsid w:val="009933AC"/>
    <w:rsid w:val="0099374C"/>
    <w:rsid w:val="00993CB0"/>
    <w:rsid w:val="0099581B"/>
    <w:rsid w:val="00995BC7"/>
    <w:rsid w:val="00995D16"/>
    <w:rsid w:val="009960EE"/>
    <w:rsid w:val="0099694D"/>
    <w:rsid w:val="00996A82"/>
    <w:rsid w:val="0099727D"/>
    <w:rsid w:val="00997D81"/>
    <w:rsid w:val="009A02F7"/>
    <w:rsid w:val="009A0443"/>
    <w:rsid w:val="009A057B"/>
    <w:rsid w:val="009A0813"/>
    <w:rsid w:val="009A0A1F"/>
    <w:rsid w:val="009A0D5D"/>
    <w:rsid w:val="009A155B"/>
    <w:rsid w:val="009A18DA"/>
    <w:rsid w:val="009A206A"/>
    <w:rsid w:val="009A2083"/>
    <w:rsid w:val="009A38BE"/>
    <w:rsid w:val="009A3C87"/>
    <w:rsid w:val="009A3CB1"/>
    <w:rsid w:val="009A42C0"/>
    <w:rsid w:val="009A5356"/>
    <w:rsid w:val="009A56FF"/>
    <w:rsid w:val="009A5BEA"/>
    <w:rsid w:val="009A6826"/>
    <w:rsid w:val="009A6FB2"/>
    <w:rsid w:val="009A7025"/>
    <w:rsid w:val="009B0188"/>
    <w:rsid w:val="009B1C1F"/>
    <w:rsid w:val="009B1EE0"/>
    <w:rsid w:val="009B2A23"/>
    <w:rsid w:val="009B4564"/>
    <w:rsid w:val="009B53BF"/>
    <w:rsid w:val="009B5908"/>
    <w:rsid w:val="009B5C32"/>
    <w:rsid w:val="009B604B"/>
    <w:rsid w:val="009B64A9"/>
    <w:rsid w:val="009B64F9"/>
    <w:rsid w:val="009B6603"/>
    <w:rsid w:val="009B71C7"/>
    <w:rsid w:val="009B7C3C"/>
    <w:rsid w:val="009B7C92"/>
    <w:rsid w:val="009B7CB2"/>
    <w:rsid w:val="009C0DCF"/>
    <w:rsid w:val="009C1D26"/>
    <w:rsid w:val="009C41FD"/>
    <w:rsid w:val="009C42E6"/>
    <w:rsid w:val="009C4F2D"/>
    <w:rsid w:val="009C5616"/>
    <w:rsid w:val="009C6F8E"/>
    <w:rsid w:val="009C7359"/>
    <w:rsid w:val="009C76C2"/>
    <w:rsid w:val="009C777F"/>
    <w:rsid w:val="009C7A2E"/>
    <w:rsid w:val="009C7D39"/>
    <w:rsid w:val="009D06ED"/>
    <w:rsid w:val="009D1087"/>
    <w:rsid w:val="009D11E6"/>
    <w:rsid w:val="009D1A16"/>
    <w:rsid w:val="009D2107"/>
    <w:rsid w:val="009D24C6"/>
    <w:rsid w:val="009D2934"/>
    <w:rsid w:val="009D2CEA"/>
    <w:rsid w:val="009D2E7D"/>
    <w:rsid w:val="009D41BD"/>
    <w:rsid w:val="009D43FA"/>
    <w:rsid w:val="009D5175"/>
    <w:rsid w:val="009D5419"/>
    <w:rsid w:val="009D5637"/>
    <w:rsid w:val="009D68B3"/>
    <w:rsid w:val="009D6ABF"/>
    <w:rsid w:val="009D7165"/>
    <w:rsid w:val="009D7893"/>
    <w:rsid w:val="009E0023"/>
    <w:rsid w:val="009E0749"/>
    <w:rsid w:val="009E0A07"/>
    <w:rsid w:val="009E0CFD"/>
    <w:rsid w:val="009E0D21"/>
    <w:rsid w:val="009E1ACD"/>
    <w:rsid w:val="009E1FAB"/>
    <w:rsid w:val="009E20D9"/>
    <w:rsid w:val="009E25D6"/>
    <w:rsid w:val="009E38B7"/>
    <w:rsid w:val="009E3C58"/>
    <w:rsid w:val="009E3CA1"/>
    <w:rsid w:val="009E3F29"/>
    <w:rsid w:val="009E439F"/>
    <w:rsid w:val="009E4414"/>
    <w:rsid w:val="009E5014"/>
    <w:rsid w:val="009E5F52"/>
    <w:rsid w:val="009E69CE"/>
    <w:rsid w:val="009E6F13"/>
    <w:rsid w:val="009E7015"/>
    <w:rsid w:val="009E7784"/>
    <w:rsid w:val="009E7D52"/>
    <w:rsid w:val="009F0E86"/>
    <w:rsid w:val="009F0FE5"/>
    <w:rsid w:val="009F1BA4"/>
    <w:rsid w:val="009F261B"/>
    <w:rsid w:val="009F317E"/>
    <w:rsid w:val="009F49C1"/>
    <w:rsid w:val="009F4C08"/>
    <w:rsid w:val="009F4E6C"/>
    <w:rsid w:val="009F54C8"/>
    <w:rsid w:val="009F5FF7"/>
    <w:rsid w:val="009F6B27"/>
    <w:rsid w:val="009F6D11"/>
    <w:rsid w:val="009F71EA"/>
    <w:rsid w:val="009F79A7"/>
    <w:rsid w:val="00A0018E"/>
    <w:rsid w:val="00A00575"/>
    <w:rsid w:val="00A005CA"/>
    <w:rsid w:val="00A00A49"/>
    <w:rsid w:val="00A00C24"/>
    <w:rsid w:val="00A01414"/>
    <w:rsid w:val="00A02901"/>
    <w:rsid w:val="00A0376A"/>
    <w:rsid w:val="00A04F08"/>
    <w:rsid w:val="00A0544C"/>
    <w:rsid w:val="00A059AF"/>
    <w:rsid w:val="00A06B19"/>
    <w:rsid w:val="00A06E2C"/>
    <w:rsid w:val="00A07CD2"/>
    <w:rsid w:val="00A1082A"/>
    <w:rsid w:val="00A10BC0"/>
    <w:rsid w:val="00A111AD"/>
    <w:rsid w:val="00A125FD"/>
    <w:rsid w:val="00A126A3"/>
    <w:rsid w:val="00A13076"/>
    <w:rsid w:val="00A13413"/>
    <w:rsid w:val="00A13BBB"/>
    <w:rsid w:val="00A1414A"/>
    <w:rsid w:val="00A14575"/>
    <w:rsid w:val="00A15050"/>
    <w:rsid w:val="00A15163"/>
    <w:rsid w:val="00A157EF"/>
    <w:rsid w:val="00A15C2D"/>
    <w:rsid w:val="00A16F0D"/>
    <w:rsid w:val="00A1716D"/>
    <w:rsid w:val="00A17F7D"/>
    <w:rsid w:val="00A2183F"/>
    <w:rsid w:val="00A22760"/>
    <w:rsid w:val="00A23253"/>
    <w:rsid w:val="00A23E03"/>
    <w:rsid w:val="00A24D89"/>
    <w:rsid w:val="00A25023"/>
    <w:rsid w:val="00A25844"/>
    <w:rsid w:val="00A26314"/>
    <w:rsid w:val="00A26D56"/>
    <w:rsid w:val="00A26DB0"/>
    <w:rsid w:val="00A26F4C"/>
    <w:rsid w:val="00A27640"/>
    <w:rsid w:val="00A302FC"/>
    <w:rsid w:val="00A30621"/>
    <w:rsid w:val="00A30855"/>
    <w:rsid w:val="00A30BF7"/>
    <w:rsid w:val="00A30DF0"/>
    <w:rsid w:val="00A310D1"/>
    <w:rsid w:val="00A31B50"/>
    <w:rsid w:val="00A32110"/>
    <w:rsid w:val="00A3264E"/>
    <w:rsid w:val="00A33F03"/>
    <w:rsid w:val="00A3431A"/>
    <w:rsid w:val="00A3453F"/>
    <w:rsid w:val="00A35725"/>
    <w:rsid w:val="00A3686B"/>
    <w:rsid w:val="00A36AC2"/>
    <w:rsid w:val="00A37B0A"/>
    <w:rsid w:val="00A410A7"/>
    <w:rsid w:val="00A41C33"/>
    <w:rsid w:val="00A41E88"/>
    <w:rsid w:val="00A426EC"/>
    <w:rsid w:val="00A42B6D"/>
    <w:rsid w:val="00A44072"/>
    <w:rsid w:val="00A45275"/>
    <w:rsid w:val="00A45FEA"/>
    <w:rsid w:val="00A4651C"/>
    <w:rsid w:val="00A46EE7"/>
    <w:rsid w:val="00A47AE8"/>
    <w:rsid w:val="00A50961"/>
    <w:rsid w:val="00A50B94"/>
    <w:rsid w:val="00A50CB9"/>
    <w:rsid w:val="00A50EFC"/>
    <w:rsid w:val="00A5121C"/>
    <w:rsid w:val="00A51845"/>
    <w:rsid w:val="00A51B77"/>
    <w:rsid w:val="00A51B96"/>
    <w:rsid w:val="00A51D67"/>
    <w:rsid w:val="00A51FEE"/>
    <w:rsid w:val="00A52102"/>
    <w:rsid w:val="00A5280D"/>
    <w:rsid w:val="00A52CBD"/>
    <w:rsid w:val="00A52F51"/>
    <w:rsid w:val="00A531EF"/>
    <w:rsid w:val="00A533CB"/>
    <w:rsid w:val="00A5350D"/>
    <w:rsid w:val="00A5393E"/>
    <w:rsid w:val="00A53C63"/>
    <w:rsid w:val="00A54DD6"/>
    <w:rsid w:val="00A54E3B"/>
    <w:rsid w:val="00A54F6B"/>
    <w:rsid w:val="00A568A0"/>
    <w:rsid w:val="00A56ABC"/>
    <w:rsid w:val="00A575C7"/>
    <w:rsid w:val="00A6003E"/>
    <w:rsid w:val="00A604D1"/>
    <w:rsid w:val="00A6079C"/>
    <w:rsid w:val="00A615B1"/>
    <w:rsid w:val="00A620B6"/>
    <w:rsid w:val="00A64DB6"/>
    <w:rsid w:val="00A659D8"/>
    <w:rsid w:val="00A65D40"/>
    <w:rsid w:val="00A6653F"/>
    <w:rsid w:val="00A67203"/>
    <w:rsid w:val="00A6722F"/>
    <w:rsid w:val="00A67D80"/>
    <w:rsid w:val="00A701D5"/>
    <w:rsid w:val="00A70231"/>
    <w:rsid w:val="00A70D04"/>
    <w:rsid w:val="00A713D1"/>
    <w:rsid w:val="00A718B8"/>
    <w:rsid w:val="00A720F0"/>
    <w:rsid w:val="00A72865"/>
    <w:rsid w:val="00A72AB9"/>
    <w:rsid w:val="00A72ACB"/>
    <w:rsid w:val="00A73209"/>
    <w:rsid w:val="00A73B51"/>
    <w:rsid w:val="00A7409A"/>
    <w:rsid w:val="00A7491F"/>
    <w:rsid w:val="00A7504A"/>
    <w:rsid w:val="00A75672"/>
    <w:rsid w:val="00A77AB9"/>
    <w:rsid w:val="00A77EB8"/>
    <w:rsid w:val="00A801A2"/>
    <w:rsid w:val="00A8230D"/>
    <w:rsid w:val="00A829BF"/>
    <w:rsid w:val="00A82CB4"/>
    <w:rsid w:val="00A82E00"/>
    <w:rsid w:val="00A83A60"/>
    <w:rsid w:val="00A84B73"/>
    <w:rsid w:val="00A85026"/>
    <w:rsid w:val="00A85807"/>
    <w:rsid w:val="00A874B6"/>
    <w:rsid w:val="00A902DC"/>
    <w:rsid w:val="00A9131F"/>
    <w:rsid w:val="00A9135C"/>
    <w:rsid w:val="00A9165F"/>
    <w:rsid w:val="00A930EA"/>
    <w:rsid w:val="00A935CA"/>
    <w:rsid w:val="00A94396"/>
    <w:rsid w:val="00A953F4"/>
    <w:rsid w:val="00A95593"/>
    <w:rsid w:val="00A9568B"/>
    <w:rsid w:val="00A95A2E"/>
    <w:rsid w:val="00A95AF6"/>
    <w:rsid w:val="00A95EEB"/>
    <w:rsid w:val="00A969B5"/>
    <w:rsid w:val="00A969D7"/>
    <w:rsid w:val="00AA0338"/>
    <w:rsid w:val="00AA08D3"/>
    <w:rsid w:val="00AA0A4E"/>
    <w:rsid w:val="00AA1080"/>
    <w:rsid w:val="00AA130A"/>
    <w:rsid w:val="00AA140B"/>
    <w:rsid w:val="00AA2DF8"/>
    <w:rsid w:val="00AA49CD"/>
    <w:rsid w:val="00AA62F6"/>
    <w:rsid w:val="00AA69F9"/>
    <w:rsid w:val="00AA734C"/>
    <w:rsid w:val="00AA7CE1"/>
    <w:rsid w:val="00AB06B2"/>
    <w:rsid w:val="00AB2154"/>
    <w:rsid w:val="00AB27E1"/>
    <w:rsid w:val="00AB3104"/>
    <w:rsid w:val="00AB3AA3"/>
    <w:rsid w:val="00AB459B"/>
    <w:rsid w:val="00AB464D"/>
    <w:rsid w:val="00AB4798"/>
    <w:rsid w:val="00AB4C8A"/>
    <w:rsid w:val="00AB5038"/>
    <w:rsid w:val="00AB531A"/>
    <w:rsid w:val="00AB5DA1"/>
    <w:rsid w:val="00AB5ED9"/>
    <w:rsid w:val="00AB60FA"/>
    <w:rsid w:val="00AB7445"/>
    <w:rsid w:val="00AB7B14"/>
    <w:rsid w:val="00AB7D2E"/>
    <w:rsid w:val="00AC02F0"/>
    <w:rsid w:val="00AC0ED4"/>
    <w:rsid w:val="00AC14C9"/>
    <w:rsid w:val="00AC1696"/>
    <w:rsid w:val="00AC215C"/>
    <w:rsid w:val="00AC27EB"/>
    <w:rsid w:val="00AC52A6"/>
    <w:rsid w:val="00AC52C1"/>
    <w:rsid w:val="00AC5890"/>
    <w:rsid w:val="00AC605D"/>
    <w:rsid w:val="00AC6067"/>
    <w:rsid w:val="00AD0734"/>
    <w:rsid w:val="00AD0B75"/>
    <w:rsid w:val="00AD13AE"/>
    <w:rsid w:val="00AD1468"/>
    <w:rsid w:val="00AD1687"/>
    <w:rsid w:val="00AD1715"/>
    <w:rsid w:val="00AD30FB"/>
    <w:rsid w:val="00AD373E"/>
    <w:rsid w:val="00AD39D0"/>
    <w:rsid w:val="00AD4113"/>
    <w:rsid w:val="00AD4387"/>
    <w:rsid w:val="00AD49C8"/>
    <w:rsid w:val="00AD4CE4"/>
    <w:rsid w:val="00AD503A"/>
    <w:rsid w:val="00AD5806"/>
    <w:rsid w:val="00AD58EC"/>
    <w:rsid w:val="00AD5D72"/>
    <w:rsid w:val="00AD5EB4"/>
    <w:rsid w:val="00AD6514"/>
    <w:rsid w:val="00AD6DD7"/>
    <w:rsid w:val="00AD7A3D"/>
    <w:rsid w:val="00AE0228"/>
    <w:rsid w:val="00AE0934"/>
    <w:rsid w:val="00AE1834"/>
    <w:rsid w:val="00AE1887"/>
    <w:rsid w:val="00AE19B1"/>
    <w:rsid w:val="00AE19CD"/>
    <w:rsid w:val="00AE1D59"/>
    <w:rsid w:val="00AE252D"/>
    <w:rsid w:val="00AE2D77"/>
    <w:rsid w:val="00AE307F"/>
    <w:rsid w:val="00AE3135"/>
    <w:rsid w:val="00AE4436"/>
    <w:rsid w:val="00AE492D"/>
    <w:rsid w:val="00AE4F06"/>
    <w:rsid w:val="00AE558E"/>
    <w:rsid w:val="00AE707C"/>
    <w:rsid w:val="00AF0401"/>
    <w:rsid w:val="00AF0D38"/>
    <w:rsid w:val="00AF2613"/>
    <w:rsid w:val="00AF2A03"/>
    <w:rsid w:val="00AF2B94"/>
    <w:rsid w:val="00AF2BC7"/>
    <w:rsid w:val="00AF2E25"/>
    <w:rsid w:val="00AF3959"/>
    <w:rsid w:val="00AF4476"/>
    <w:rsid w:val="00AF5001"/>
    <w:rsid w:val="00AF5DCF"/>
    <w:rsid w:val="00AF5EA3"/>
    <w:rsid w:val="00AF63D9"/>
    <w:rsid w:val="00AF6B4E"/>
    <w:rsid w:val="00AF716A"/>
    <w:rsid w:val="00AF73E4"/>
    <w:rsid w:val="00AF7747"/>
    <w:rsid w:val="00AF78B1"/>
    <w:rsid w:val="00AF7D6C"/>
    <w:rsid w:val="00B01EC4"/>
    <w:rsid w:val="00B01F1D"/>
    <w:rsid w:val="00B02111"/>
    <w:rsid w:val="00B02243"/>
    <w:rsid w:val="00B02399"/>
    <w:rsid w:val="00B033EA"/>
    <w:rsid w:val="00B0394A"/>
    <w:rsid w:val="00B03F78"/>
    <w:rsid w:val="00B04251"/>
    <w:rsid w:val="00B04AE8"/>
    <w:rsid w:val="00B06511"/>
    <w:rsid w:val="00B065FA"/>
    <w:rsid w:val="00B06A7E"/>
    <w:rsid w:val="00B07367"/>
    <w:rsid w:val="00B07492"/>
    <w:rsid w:val="00B07BA2"/>
    <w:rsid w:val="00B10079"/>
    <w:rsid w:val="00B1034D"/>
    <w:rsid w:val="00B1035B"/>
    <w:rsid w:val="00B1137E"/>
    <w:rsid w:val="00B11848"/>
    <w:rsid w:val="00B120BC"/>
    <w:rsid w:val="00B12F84"/>
    <w:rsid w:val="00B132A2"/>
    <w:rsid w:val="00B1331E"/>
    <w:rsid w:val="00B136D0"/>
    <w:rsid w:val="00B13987"/>
    <w:rsid w:val="00B13E0B"/>
    <w:rsid w:val="00B1477C"/>
    <w:rsid w:val="00B14DEE"/>
    <w:rsid w:val="00B14E76"/>
    <w:rsid w:val="00B14F30"/>
    <w:rsid w:val="00B15DFA"/>
    <w:rsid w:val="00B16FC3"/>
    <w:rsid w:val="00B1744F"/>
    <w:rsid w:val="00B20554"/>
    <w:rsid w:val="00B20BFD"/>
    <w:rsid w:val="00B20D85"/>
    <w:rsid w:val="00B21B90"/>
    <w:rsid w:val="00B22A49"/>
    <w:rsid w:val="00B22B8E"/>
    <w:rsid w:val="00B235AA"/>
    <w:rsid w:val="00B23C19"/>
    <w:rsid w:val="00B24585"/>
    <w:rsid w:val="00B24A52"/>
    <w:rsid w:val="00B24ADC"/>
    <w:rsid w:val="00B25BD4"/>
    <w:rsid w:val="00B2619D"/>
    <w:rsid w:val="00B26E73"/>
    <w:rsid w:val="00B3019B"/>
    <w:rsid w:val="00B3078E"/>
    <w:rsid w:val="00B32DB3"/>
    <w:rsid w:val="00B344C6"/>
    <w:rsid w:val="00B3483F"/>
    <w:rsid w:val="00B3497B"/>
    <w:rsid w:val="00B34A55"/>
    <w:rsid w:val="00B353F2"/>
    <w:rsid w:val="00B35C94"/>
    <w:rsid w:val="00B371A6"/>
    <w:rsid w:val="00B3720E"/>
    <w:rsid w:val="00B372E9"/>
    <w:rsid w:val="00B37CC4"/>
    <w:rsid w:val="00B40173"/>
    <w:rsid w:val="00B40389"/>
    <w:rsid w:val="00B407CA"/>
    <w:rsid w:val="00B408DA"/>
    <w:rsid w:val="00B40A89"/>
    <w:rsid w:val="00B40B12"/>
    <w:rsid w:val="00B41265"/>
    <w:rsid w:val="00B41944"/>
    <w:rsid w:val="00B41984"/>
    <w:rsid w:val="00B41A90"/>
    <w:rsid w:val="00B41EE7"/>
    <w:rsid w:val="00B41EE8"/>
    <w:rsid w:val="00B42E61"/>
    <w:rsid w:val="00B43E06"/>
    <w:rsid w:val="00B448D1"/>
    <w:rsid w:val="00B452F5"/>
    <w:rsid w:val="00B454B7"/>
    <w:rsid w:val="00B4590F"/>
    <w:rsid w:val="00B468E8"/>
    <w:rsid w:val="00B474C6"/>
    <w:rsid w:val="00B47EF5"/>
    <w:rsid w:val="00B504B6"/>
    <w:rsid w:val="00B506DA"/>
    <w:rsid w:val="00B5145E"/>
    <w:rsid w:val="00B51DCC"/>
    <w:rsid w:val="00B522D2"/>
    <w:rsid w:val="00B52A96"/>
    <w:rsid w:val="00B531E8"/>
    <w:rsid w:val="00B5326E"/>
    <w:rsid w:val="00B53F15"/>
    <w:rsid w:val="00B54B60"/>
    <w:rsid w:val="00B54D8E"/>
    <w:rsid w:val="00B550D2"/>
    <w:rsid w:val="00B5537E"/>
    <w:rsid w:val="00B559B3"/>
    <w:rsid w:val="00B55DE3"/>
    <w:rsid w:val="00B55F74"/>
    <w:rsid w:val="00B55FDA"/>
    <w:rsid w:val="00B562AA"/>
    <w:rsid w:val="00B5660E"/>
    <w:rsid w:val="00B56E7F"/>
    <w:rsid w:val="00B56F8D"/>
    <w:rsid w:val="00B573B7"/>
    <w:rsid w:val="00B61987"/>
    <w:rsid w:val="00B61E88"/>
    <w:rsid w:val="00B621C3"/>
    <w:rsid w:val="00B62503"/>
    <w:rsid w:val="00B62506"/>
    <w:rsid w:val="00B62682"/>
    <w:rsid w:val="00B62911"/>
    <w:rsid w:val="00B62D63"/>
    <w:rsid w:val="00B631DD"/>
    <w:rsid w:val="00B634AD"/>
    <w:rsid w:val="00B63889"/>
    <w:rsid w:val="00B63D73"/>
    <w:rsid w:val="00B6410B"/>
    <w:rsid w:val="00B64429"/>
    <w:rsid w:val="00B64752"/>
    <w:rsid w:val="00B64E76"/>
    <w:rsid w:val="00B6516F"/>
    <w:rsid w:val="00B65654"/>
    <w:rsid w:val="00B65A05"/>
    <w:rsid w:val="00B65BCE"/>
    <w:rsid w:val="00B66EAB"/>
    <w:rsid w:val="00B67004"/>
    <w:rsid w:val="00B703C0"/>
    <w:rsid w:val="00B71ED4"/>
    <w:rsid w:val="00B7258D"/>
    <w:rsid w:val="00B72630"/>
    <w:rsid w:val="00B72B3F"/>
    <w:rsid w:val="00B738A8"/>
    <w:rsid w:val="00B73A43"/>
    <w:rsid w:val="00B74338"/>
    <w:rsid w:val="00B74A15"/>
    <w:rsid w:val="00B76D6A"/>
    <w:rsid w:val="00B77C0A"/>
    <w:rsid w:val="00B80356"/>
    <w:rsid w:val="00B8057D"/>
    <w:rsid w:val="00B807A5"/>
    <w:rsid w:val="00B808B9"/>
    <w:rsid w:val="00B81A70"/>
    <w:rsid w:val="00B823D2"/>
    <w:rsid w:val="00B82C6D"/>
    <w:rsid w:val="00B82FA1"/>
    <w:rsid w:val="00B8321D"/>
    <w:rsid w:val="00B83557"/>
    <w:rsid w:val="00B836E9"/>
    <w:rsid w:val="00B84A2E"/>
    <w:rsid w:val="00B84E8B"/>
    <w:rsid w:val="00B862B5"/>
    <w:rsid w:val="00B86B18"/>
    <w:rsid w:val="00B87FD1"/>
    <w:rsid w:val="00B90123"/>
    <w:rsid w:val="00B90C2D"/>
    <w:rsid w:val="00B90FEE"/>
    <w:rsid w:val="00B92204"/>
    <w:rsid w:val="00B925FD"/>
    <w:rsid w:val="00B92723"/>
    <w:rsid w:val="00B92892"/>
    <w:rsid w:val="00B92952"/>
    <w:rsid w:val="00B92D52"/>
    <w:rsid w:val="00B933FF"/>
    <w:rsid w:val="00B93750"/>
    <w:rsid w:val="00B937AB"/>
    <w:rsid w:val="00B938E0"/>
    <w:rsid w:val="00B94DEF"/>
    <w:rsid w:val="00B951C7"/>
    <w:rsid w:val="00B9555A"/>
    <w:rsid w:val="00B96229"/>
    <w:rsid w:val="00B96697"/>
    <w:rsid w:val="00B96800"/>
    <w:rsid w:val="00B96921"/>
    <w:rsid w:val="00B96C0D"/>
    <w:rsid w:val="00B96CEF"/>
    <w:rsid w:val="00B96FD7"/>
    <w:rsid w:val="00BA15B8"/>
    <w:rsid w:val="00BA1679"/>
    <w:rsid w:val="00BA1879"/>
    <w:rsid w:val="00BA1FD4"/>
    <w:rsid w:val="00BA1FF5"/>
    <w:rsid w:val="00BA2BFC"/>
    <w:rsid w:val="00BA2F5A"/>
    <w:rsid w:val="00BA3595"/>
    <w:rsid w:val="00BA3A98"/>
    <w:rsid w:val="00BA4CA0"/>
    <w:rsid w:val="00BA4E70"/>
    <w:rsid w:val="00BA502E"/>
    <w:rsid w:val="00BA5172"/>
    <w:rsid w:val="00BA53ED"/>
    <w:rsid w:val="00BA5533"/>
    <w:rsid w:val="00BA610A"/>
    <w:rsid w:val="00BA7AD5"/>
    <w:rsid w:val="00BA7B61"/>
    <w:rsid w:val="00BB0BEC"/>
    <w:rsid w:val="00BB0F74"/>
    <w:rsid w:val="00BB1173"/>
    <w:rsid w:val="00BB1940"/>
    <w:rsid w:val="00BB1D76"/>
    <w:rsid w:val="00BB2A94"/>
    <w:rsid w:val="00BB319B"/>
    <w:rsid w:val="00BB368C"/>
    <w:rsid w:val="00BB3CD6"/>
    <w:rsid w:val="00BB4A1E"/>
    <w:rsid w:val="00BB4D39"/>
    <w:rsid w:val="00BB62CC"/>
    <w:rsid w:val="00BB6524"/>
    <w:rsid w:val="00BB709F"/>
    <w:rsid w:val="00BB7F64"/>
    <w:rsid w:val="00BC0F53"/>
    <w:rsid w:val="00BC10E5"/>
    <w:rsid w:val="00BC1368"/>
    <w:rsid w:val="00BC1635"/>
    <w:rsid w:val="00BC2164"/>
    <w:rsid w:val="00BC21BB"/>
    <w:rsid w:val="00BC2D00"/>
    <w:rsid w:val="00BC4077"/>
    <w:rsid w:val="00BC479F"/>
    <w:rsid w:val="00BC523D"/>
    <w:rsid w:val="00BC5352"/>
    <w:rsid w:val="00BC5755"/>
    <w:rsid w:val="00BC5B25"/>
    <w:rsid w:val="00BC7F57"/>
    <w:rsid w:val="00BD0401"/>
    <w:rsid w:val="00BD117A"/>
    <w:rsid w:val="00BD12B9"/>
    <w:rsid w:val="00BD13EA"/>
    <w:rsid w:val="00BD260B"/>
    <w:rsid w:val="00BD2964"/>
    <w:rsid w:val="00BD33BF"/>
    <w:rsid w:val="00BD3D6D"/>
    <w:rsid w:val="00BD3D7D"/>
    <w:rsid w:val="00BD448A"/>
    <w:rsid w:val="00BD4632"/>
    <w:rsid w:val="00BD4BD5"/>
    <w:rsid w:val="00BD53B3"/>
    <w:rsid w:val="00BD5B57"/>
    <w:rsid w:val="00BD5E37"/>
    <w:rsid w:val="00BD6035"/>
    <w:rsid w:val="00BD6680"/>
    <w:rsid w:val="00BD67B6"/>
    <w:rsid w:val="00BD7526"/>
    <w:rsid w:val="00BD7F53"/>
    <w:rsid w:val="00BE0283"/>
    <w:rsid w:val="00BE0BE4"/>
    <w:rsid w:val="00BE132D"/>
    <w:rsid w:val="00BE1A52"/>
    <w:rsid w:val="00BE1E19"/>
    <w:rsid w:val="00BE2217"/>
    <w:rsid w:val="00BE3061"/>
    <w:rsid w:val="00BE344F"/>
    <w:rsid w:val="00BE4055"/>
    <w:rsid w:val="00BE4E61"/>
    <w:rsid w:val="00BE4FD0"/>
    <w:rsid w:val="00BE5037"/>
    <w:rsid w:val="00BE520A"/>
    <w:rsid w:val="00BE52D9"/>
    <w:rsid w:val="00BE5892"/>
    <w:rsid w:val="00BE63EA"/>
    <w:rsid w:val="00BE7000"/>
    <w:rsid w:val="00BE718C"/>
    <w:rsid w:val="00BE7241"/>
    <w:rsid w:val="00BF0CFF"/>
    <w:rsid w:val="00BF106E"/>
    <w:rsid w:val="00BF13ED"/>
    <w:rsid w:val="00BF190C"/>
    <w:rsid w:val="00BF21B5"/>
    <w:rsid w:val="00BF3043"/>
    <w:rsid w:val="00BF3305"/>
    <w:rsid w:val="00BF341E"/>
    <w:rsid w:val="00BF4036"/>
    <w:rsid w:val="00BF4528"/>
    <w:rsid w:val="00BF452D"/>
    <w:rsid w:val="00BF46AF"/>
    <w:rsid w:val="00BF479F"/>
    <w:rsid w:val="00BF4B21"/>
    <w:rsid w:val="00BF4D3F"/>
    <w:rsid w:val="00BF4DAF"/>
    <w:rsid w:val="00BF54D3"/>
    <w:rsid w:val="00BF5BD3"/>
    <w:rsid w:val="00BF62A1"/>
    <w:rsid w:val="00BF62CE"/>
    <w:rsid w:val="00BF6334"/>
    <w:rsid w:val="00BF7117"/>
    <w:rsid w:val="00BF7CAB"/>
    <w:rsid w:val="00C0048F"/>
    <w:rsid w:val="00C01421"/>
    <w:rsid w:val="00C015FC"/>
    <w:rsid w:val="00C01629"/>
    <w:rsid w:val="00C0226A"/>
    <w:rsid w:val="00C02844"/>
    <w:rsid w:val="00C02C6D"/>
    <w:rsid w:val="00C03339"/>
    <w:rsid w:val="00C03403"/>
    <w:rsid w:val="00C03576"/>
    <w:rsid w:val="00C03C13"/>
    <w:rsid w:val="00C05245"/>
    <w:rsid w:val="00C05480"/>
    <w:rsid w:val="00C055C5"/>
    <w:rsid w:val="00C056DC"/>
    <w:rsid w:val="00C05906"/>
    <w:rsid w:val="00C05953"/>
    <w:rsid w:val="00C059C3"/>
    <w:rsid w:val="00C05DB9"/>
    <w:rsid w:val="00C06278"/>
    <w:rsid w:val="00C06309"/>
    <w:rsid w:val="00C06906"/>
    <w:rsid w:val="00C0694E"/>
    <w:rsid w:val="00C06CD0"/>
    <w:rsid w:val="00C06D59"/>
    <w:rsid w:val="00C076B1"/>
    <w:rsid w:val="00C07926"/>
    <w:rsid w:val="00C100C5"/>
    <w:rsid w:val="00C10150"/>
    <w:rsid w:val="00C10DC6"/>
    <w:rsid w:val="00C10EB1"/>
    <w:rsid w:val="00C1148D"/>
    <w:rsid w:val="00C1245B"/>
    <w:rsid w:val="00C1247B"/>
    <w:rsid w:val="00C1260E"/>
    <w:rsid w:val="00C128AA"/>
    <w:rsid w:val="00C1393F"/>
    <w:rsid w:val="00C14602"/>
    <w:rsid w:val="00C14A2E"/>
    <w:rsid w:val="00C15332"/>
    <w:rsid w:val="00C156E6"/>
    <w:rsid w:val="00C15A3C"/>
    <w:rsid w:val="00C15DDF"/>
    <w:rsid w:val="00C15E35"/>
    <w:rsid w:val="00C15FF2"/>
    <w:rsid w:val="00C16216"/>
    <w:rsid w:val="00C16416"/>
    <w:rsid w:val="00C16A79"/>
    <w:rsid w:val="00C17368"/>
    <w:rsid w:val="00C173E3"/>
    <w:rsid w:val="00C206D1"/>
    <w:rsid w:val="00C20746"/>
    <w:rsid w:val="00C2128B"/>
    <w:rsid w:val="00C215BF"/>
    <w:rsid w:val="00C22120"/>
    <w:rsid w:val="00C221E5"/>
    <w:rsid w:val="00C24207"/>
    <w:rsid w:val="00C24270"/>
    <w:rsid w:val="00C24361"/>
    <w:rsid w:val="00C2454C"/>
    <w:rsid w:val="00C24577"/>
    <w:rsid w:val="00C24665"/>
    <w:rsid w:val="00C2487C"/>
    <w:rsid w:val="00C25512"/>
    <w:rsid w:val="00C25F4F"/>
    <w:rsid w:val="00C26D72"/>
    <w:rsid w:val="00C27637"/>
    <w:rsid w:val="00C27AA7"/>
    <w:rsid w:val="00C27D9D"/>
    <w:rsid w:val="00C302AB"/>
    <w:rsid w:val="00C30424"/>
    <w:rsid w:val="00C304FB"/>
    <w:rsid w:val="00C3052F"/>
    <w:rsid w:val="00C315AC"/>
    <w:rsid w:val="00C32FA4"/>
    <w:rsid w:val="00C32FB8"/>
    <w:rsid w:val="00C33154"/>
    <w:rsid w:val="00C332C1"/>
    <w:rsid w:val="00C33773"/>
    <w:rsid w:val="00C346BE"/>
    <w:rsid w:val="00C34CCA"/>
    <w:rsid w:val="00C3503E"/>
    <w:rsid w:val="00C3636F"/>
    <w:rsid w:val="00C36736"/>
    <w:rsid w:val="00C37F60"/>
    <w:rsid w:val="00C40419"/>
    <w:rsid w:val="00C40C39"/>
    <w:rsid w:val="00C40EB4"/>
    <w:rsid w:val="00C419B8"/>
    <w:rsid w:val="00C41B4C"/>
    <w:rsid w:val="00C41D41"/>
    <w:rsid w:val="00C4222A"/>
    <w:rsid w:val="00C423A3"/>
    <w:rsid w:val="00C424AD"/>
    <w:rsid w:val="00C42B00"/>
    <w:rsid w:val="00C42EB5"/>
    <w:rsid w:val="00C42EFA"/>
    <w:rsid w:val="00C43043"/>
    <w:rsid w:val="00C435C7"/>
    <w:rsid w:val="00C43955"/>
    <w:rsid w:val="00C44EFC"/>
    <w:rsid w:val="00C45598"/>
    <w:rsid w:val="00C45990"/>
    <w:rsid w:val="00C465CC"/>
    <w:rsid w:val="00C46E81"/>
    <w:rsid w:val="00C47A38"/>
    <w:rsid w:val="00C47B19"/>
    <w:rsid w:val="00C47BCB"/>
    <w:rsid w:val="00C50014"/>
    <w:rsid w:val="00C50760"/>
    <w:rsid w:val="00C507F4"/>
    <w:rsid w:val="00C509EB"/>
    <w:rsid w:val="00C50BB2"/>
    <w:rsid w:val="00C50ED9"/>
    <w:rsid w:val="00C51061"/>
    <w:rsid w:val="00C51145"/>
    <w:rsid w:val="00C512B1"/>
    <w:rsid w:val="00C51504"/>
    <w:rsid w:val="00C51599"/>
    <w:rsid w:val="00C521A0"/>
    <w:rsid w:val="00C523C2"/>
    <w:rsid w:val="00C52D8A"/>
    <w:rsid w:val="00C5340C"/>
    <w:rsid w:val="00C5425D"/>
    <w:rsid w:val="00C55490"/>
    <w:rsid w:val="00C55986"/>
    <w:rsid w:val="00C55E28"/>
    <w:rsid w:val="00C56018"/>
    <w:rsid w:val="00C5601B"/>
    <w:rsid w:val="00C57D45"/>
    <w:rsid w:val="00C57FD0"/>
    <w:rsid w:val="00C60061"/>
    <w:rsid w:val="00C60C0A"/>
    <w:rsid w:val="00C61DAF"/>
    <w:rsid w:val="00C63615"/>
    <w:rsid w:val="00C64E90"/>
    <w:rsid w:val="00C6504A"/>
    <w:rsid w:val="00C65FA4"/>
    <w:rsid w:val="00C66277"/>
    <w:rsid w:val="00C66975"/>
    <w:rsid w:val="00C66F5D"/>
    <w:rsid w:val="00C67266"/>
    <w:rsid w:val="00C67660"/>
    <w:rsid w:val="00C703CC"/>
    <w:rsid w:val="00C7041A"/>
    <w:rsid w:val="00C708C5"/>
    <w:rsid w:val="00C709A5"/>
    <w:rsid w:val="00C70BFD"/>
    <w:rsid w:val="00C70D0A"/>
    <w:rsid w:val="00C70D0D"/>
    <w:rsid w:val="00C712FB"/>
    <w:rsid w:val="00C717E9"/>
    <w:rsid w:val="00C717FB"/>
    <w:rsid w:val="00C73272"/>
    <w:rsid w:val="00C73DE7"/>
    <w:rsid w:val="00C73E84"/>
    <w:rsid w:val="00C73FAE"/>
    <w:rsid w:val="00C7413E"/>
    <w:rsid w:val="00C74181"/>
    <w:rsid w:val="00C74325"/>
    <w:rsid w:val="00C74871"/>
    <w:rsid w:val="00C74AC0"/>
    <w:rsid w:val="00C74DFD"/>
    <w:rsid w:val="00C74F4C"/>
    <w:rsid w:val="00C751F8"/>
    <w:rsid w:val="00C75917"/>
    <w:rsid w:val="00C7704C"/>
    <w:rsid w:val="00C7752F"/>
    <w:rsid w:val="00C776D5"/>
    <w:rsid w:val="00C77D61"/>
    <w:rsid w:val="00C8041A"/>
    <w:rsid w:val="00C806FC"/>
    <w:rsid w:val="00C80A0E"/>
    <w:rsid w:val="00C818A7"/>
    <w:rsid w:val="00C8191E"/>
    <w:rsid w:val="00C82E82"/>
    <w:rsid w:val="00C84494"/>
    <w:rsid w:val="00C848A7"/>
    <w:rsid w:val="00C852BD"/>
    <w:rsid w:val="00C85752"/>
    <w:rsid w:val="00C86504"/>
    <w:rsid w:val="00C8689D"/>
    <w:rsid w:val="00C86A58"/>
    <w:rsid w:val="00C87E40"/>
    <w:rsid w:val="00C9011A"/>
    <w:rsid w:val="00C902C1"/>
    <w:rsid w:val="00C903A8"/>
    <w:rsid w:val="00C908E8"/>
    <w:rsid w:val="00C90A1C"/>
    <w:rsid w:val="00C90C97"/>
    <w:rsid w:val="00C916E3"/>
    <w:rsid w:val="00C91A4E"/>
    <w:rsid w:val="00C91C69"/>
    <w:rsid w:val="00C920C4"/>
    <w:rsid w:val="00C926B6"/>
    <w:rsid w:val="00C9289D"/>
    <w:rsid w:val="00C92BD0"/>
    <w:rsid w:val="00C935BE"/>
    <w:rsid w:val="00C94016"/>
    <w:rsid w:val="00C94DBC"/>
    <w:rsid w:val="00C95E13"/>
    <w:rsid w:val="00C96362"/>
    <w:rsid w:val="00C968C5"/>
    <w:rsid w:val="00C96A32"/>
    <w:rsid w:val="00C96C59"/>
    <w:rsid w:val="00C971E4"/>
    <w:rsid w:val="00C9793C"/>
    <w:rsid w:val="00C97ACC"/>
    <w:rsid w:val="00C97B30"/>
    <w:rsid w:val="00CA03A7"/>
    <w:rsid w:val="00CA0465"/>
    <w:rsid w:val="00CA05DA"/>
    <w:rsid w:val="00CA1D21"/>
    <w:rsid w:val="00CA1E2D"/>
    <w:rsid w:val="00CA2380"/>
    <w:rsid w:val="00CA2D23"/>
    <w:rsid w:val="00CA328F"/>
    <w:rsid w:val="00CA3689"/>
    <w:rsid w:val="00CA39A7"/>
    <w:rsid w:val="00CA41AC"/>
    <w:rsid w:val="00CA47FC"/>
    <w:rsid w:val="00CA62CD"/>
    <w:rsid w:val="00CA688F"/>
    <w:rsid w:val="00CA695A"/>
    <w:rsid w:val="00CA6A72"/>
    <w:rsid w:val="00CA6B4F"/>
    <w:rsid w:val="00CA7AA4"/>
    <w:rsid w:val="00CA7BAE"/>
    <w:rsid w:val="00CB2491"/>
    <w:rsid w:val="00CB24B0"/>
    <w:rsid w:val="00CB2C70"/>
    <w:rsid w:val="00CB2D1D"/>
    <w:rsid w:val="00CB2F8D"/>
    <w:rsid w:val="00CB3708"/>
    <w:rsid w:val="00CB398E"/>
    <w:rsid w:val="00CB3C01"/>
    <w:rsid w:val="00CB3C2C"/>
    <w:rsid w:val="00CB42ED"/>
    <w:rsid w:val="00CB4777"/>
    <w:rsid w:val="00CB512E"/>
    <w:rsid w:val="00CB5384"/>
    <w:rsid w:val="00CB5F1E"/>
    <w:rsid w:val="00CB6339"/>
    <w:rsid w:val="00CB64E7"/>
    <w:rsid w:val="00CB6695"/>
    <w:rsid w:val="00CB6701"/>
    <w:rsid w:val="00CB7635"/>
    <w:rsid w:val="00CB7DBD"/>
    <w:rsid w:val="00CC1BEB"/>
    <w:rsid w:val="00CC29D8"/>
    <w:rsid w:val="00CC2C89"/>
    <w:rsid w:val="00CC2E63"/>
    <w:rsid w:val="00CC3624"/>
    <w:rsid w:val="00CC3C3D"/>
    <w:rsid w:val="00CC4F8E"/>
    <w:rsid w:val="00CC53A7"/>
    <w:rsid w:val="00CC5784"/>
    <w:rsid w:val="00CC5CC7"/>
    <w:rsid w:val="00CC61D4"/>
    <w:rsid w:val="00CC6E6C"/>
    <w:rsid w:val="00CC71CE"/>
    <w:rsid w:val="00CC796A"/>
    <w:rsid w:val="00CC7A3C"/>
    <w:rsid w:val="00CC7D26"/>
    <w:rsid w:val="00CC7EA4"/>
    <w:rsid w:val="00CD115B"/>
    <w:rsid w:val="00CD19CF"/>
    <w:rsid w:val="00CD1D74"/>
    <w:rsid w:val="00CD1DA3"/>
    <w:rsid w:val="00CD1F6F"/>
    <w:rsid w:val="00CD24AC"/>
    <w:rsid w:val="00CD2AFA"/>
    <w:rsid w:val="00CD2C76"/>
    <w:rsid w:val="00CD2FB0"/>
    <w:rsid w:val="00CD40A0"/>
    <w:rsid w:val="00CD4F75"/>
    <w:rsid w:val="00CD545A"/>
    <w:rsid w:val="00CD5A54"/>
    <w:rsid w:val="00CD6AC9"/>
    <w:rsid w:val="00CD707C"/>
    <w:rsid w:val="00CD728B"/>
    <w:rsid w:val="00CD7BFB"/>
    <w:rsid w:val="00CD7E5D"/>
    <w:rsid w:val="00CE0706"/>
    <w:rsid w:val="00CE079C"/>
    <w:rsid w:val="00CE1606"/>
    <w:rsid w:val="00CE1656"/>
    <w:rsid w:val="00CE20E6"/>
    <w:rsid w:val="00CE2958"/>
    <w:rsid w:val="00CE2ABF"/>
    <w:rsid w:val="00CE2CC0"/>
    <w:rsid w:val="00CE2DBF"/>
    <w:rsid w:val="00CE345F"/>
    <w:rsid w:val="00CE3DBF"/>
    <w:rsid w:val="00CE43C6"/>
    <w:rsid w:val="00CE4611"/>
    <w:rsid w:val="00CE4618"/>
    <w:rsid w:val="00CE49D1"/>
    <w:rsid w:val="00CE4B68"/>
    <w:rsid w:val="00CE50FC"/>
    <w:rsid w:val="00CE6850"/>
    <w:rsid w:val="00CE714D"/>
    <w:rsid w:val="00CF0DBE"/>
    <w:rsid w:val="00CF14A6"/>
    <w:rsid w:val="00CF18B2"/>
    <w:rsid w:val="00CF1D16"/>
    <w:rsid w:val="00CF1E1B"/>
    <w:rsid w:val="00CF2FC9"/>
    <w:rsid w:val="00CF35AE"/>
    <w:rsid w:val="00CF3E3A"/>
    <w:rsid w:val="00CF3E5C"/>
    <w:rsid w:val="00CF416B"/>
    <w:rsid w:val="00CF43E9"/>
    <w:rsid w:val="00CF4BFB"/>
    <w:rsid w:val="00CF5057"/>
    <w:rsid w:val="00CF58B4"/>
    <w:rsid w:val="00CF6D26"/>
    <w:rsid w:val="00CF6F96"/>
    <w:rsid w:val="00CF7873"/>
    <w:rsid w:val="00CF7E5A"/>
    <w:rsid w:val="00D00615"/>
    <w:rsid w:val="00D013B0"/>
    <w:rsid w:val="00D01538"/>
    <w:rsid w:val="00D01851"/>
    <w:rsid w:val="00D01F71"/>
    <w:rsid w:val="00D02324"/>
    <w:rsid w:val="00D02DDE"/>
    <w:rsid w:val="00D02F48"/>
    <w:rsid w:val="00D05ED1"/>
    <w:rsid w:val="00D06A1C"/>
    <w:rsid w:val="00D06A54"/>
    <w:rsid w:val="00D06B13"/>
    <w:rsid w:val="00D074D1"/>
    <w:rsid w:val="00D1187D"/>
    <w:rsid w:val="00D11B28"/>
    <w:rsid w:val="00D127F6"/>
    <w:rsid w:val="00D12CB0"/>
    <w:rsid w:val="00D12F2C"/>
    <w:rsid w:val="00D139B2"/>
    <w:rsid w:val="00D13BEF"/>
    <w:rsid w:val="00D13D46"/>
    <w:rsid w:val="00D13DF5"/>
    <w:rsid w:val="00D16297"/>
    <w:rsid w:val="00D167FF"/>
    <w:rsid w:val="00D17653"/>
    <w:rsid w:val="00D17AD9"/>
    <w:rsid w:val="00D2097F"/>
    <w:rsid w:val="00D209DB"/>
    <w:rsid w:val="00D20C52"/>
    <w:rsid w:val="00D219CE"/>
    <w:rsid w:val="00D22A50"/>
    <w:rsid w:val="00D236B7"/>
    <w:rsid w:val="00D23853"/>
    <w:rsid w:val="00D23FD0"/>
    <w:rsid w:val="00D251D1"/>
    <w:rsid w:val="00D262B4"/>
    <w:rsid w:val="00D26995"/>
    <w:rsid w:val="00D277B3"/>
    <w:rsid w:val="00D27E8B"/>
    <w:rsid w:val="00D30076"/>
    <w:rsid w:val="00D305BC"/>
    <w:rsid w:val="00D31741"/>
    <w:rsid w:val="00D3305C"/>
    <w:rsid w:val="00D33D77"/>
    <w:rsid w:val="00D340D1"/>
    <w:rsid w:val="00D3411A"/>
    <w:rsid w:val="00D35562"/>
    <w:rsid w:val="00D36C30"/>
    <w:rsid w:val="00D3748F"/>
    <w:rsid w:val="00D40B1B"/>
    <w:rsid w:val="00D419F6"/>
    <w:rsid w:val="00D41B06"/>
    <w:rsid w:val="00D4242E"/>
    <w:rsid w:val="00D42989"/>
    <w:rsid w:val="00D43252"/>
    <w:rsid w:val="00D44582"/>
    <w:rsid w:val="00D44ADD"/>
    <w:rsid w:val="00D463F3"/>
    <w:rsid w:val="00D46670"/>
    <w:rsid w:val="00D4698A"/>
    <w:rsid w:val="00D46A36"/>
    <w:rsid w:val="00D4704D"/>
    <w:rsid w:val="00D51132"/>
    <w:rsid w:val="00D52595"/>
    <w:rsid w:val="00D52A7E"/>
    <w:rsid w:val="00D52AFC"/>
    <w:rsid w:val="00D52DCB"/>
    <w:rsid w:val="00D52EFE"/>
    <w:rsid w:val="00D53276"/>
    <w:rsid w:val="00D545DB"/>
    <w:rsid w:val="00D547C4"/>
    <w:rsid w:val="00D548CA"/>
    <w:rsid w:val="00D54F35"/>
    <w:rsid w:val="00D54FC9"/>
    <w:rsid w:val="00D551CF"/>
    <w:rsid w:val="00D5582D"/>
    <w:rsid w:val="00D5615C"/>
    <w:rsid w:val="00D5635C"/>
    <w:rsid w:val="00D56652"/>
    <w:rsid w:val="00D56A3F"/>
    <w:rsid w:val="00D575D2"/>
    <w:rsid w:val="00D577CE"/>
    <w:rsid w:val="00D57DA7"/>
    <w:rsid w:val="00D60527"/>
    <w:rsid w:val="00D60674"/>
    <w:rsid w:val="00D607DF"/>
    <w:rsid w:val="00D615D0"/>
    <w:rsid w:val="00D62105"/>
    <w:rsid w:val="00D62D80"/>
    <w:rsid w:val="00D63111"/>
    <w:rsid w:val="00D63AB0"/>
    <w:rsid w:val="00D63FDC"/>
    <w:rsid w:val="00D64252"/>
    <w:rsid w:val="00D64473"/>
    <w:rsid w:val="00D6535E"/>
    <w:rsid w:val="00D65573"/>
    <w:rsid w:val="00D6589C"/>
    <w:rsid w:val="00D658A0"/>
    <w:rsid w:val="00D65C59"/>
    <w:rsid w:val="00D70DE7"/>
    <w:rsid w:val="00D71502"/>
    <w:rsid w:val="00D71C27"/>
    <w:rsid w:val="00D71D09"/>
    <w:rsid w:val="00D721F1"/>
    <w:rsid w:val="00D72AD7"/>
    <w:rsid w:val="00D73290"/>
    <w:rsid w:val="00D7361B"/>
    <w:rsid w:val="00D73C40"/>
    <w:rsid w:val="00D74E12"/>
    <w:rsid w:val="00D75B37"/>
    <w:rsid w:val="00D7674C"/>
    <w:rsid w:val="00D778A1"/>
    <w:rsid w:val="00D805BD"/>
    <w:rsid w:val="00D805F1"/>
    <w:rsid w:val="00D807CF"/>
    <w:rsid w:val="00D80CC1"/>
    <w:rsid w:val="00D80E52"/>
    <w:rsid w:val="00D81074"/>
    <w:rsid w:val="00D8174D"/>
    <w:rsid w:val="00D81BCC"/>
    <w:rsid w:val="00D82760"/>
    <w:rsid w:val="00D8276B"/>
    <w:rsid w:val="00D82938"/>
    <w:rsid w:val="00D82A97"/>
    <w:rsid w:val="00D8333D"/>
    <w:rsid w:val="00D83445"/>
    <w:rsid w:val="00D83B6C"/>
    <w:rsid w:val="00D8437D"/>
    <w:rsid w:val="00D84546"/>
    <w:rsid w:val="00D849DC"/>
    <w:rsid w:val="00D852A1"/>
    <w:rsid w:val="00D86078"/>
    <w:rsid w:val="00D8725A"/>
    <w:rsid w:val="00D9031A"/>
    <w:rsid w:val="00D9047F"/>
    <w:rsid w:val="00D90E13"/>
    <w:rsid w:val="00D911FE"/>
    <w:rsid w:val="00D91EB5"/>
    <w:rsid w:val="00D92FEE"/>
    <w:rsid w:val="00D934DF"/>
    <w:rsid w:val="00D93810"/>
    <w:rsid w:val="00D943D6"/>
    <w:rsid w:val="00D94AB5"/>
    <w:rsid w:val="00D94D30"/>
    <w:rsid w:val="00D95730"/>
    <w:rsid w:val="00D958A5"/>
    <w:rsid w:val="00D95E9F"/>
    <w:rsid w:val="00D96520"/>
    <w:rsid w:val="00D96B68"/>
    <w:rsid w:val="00D970DE"/>
    <w:rsid w:val="00D971E4"/>
    <w:rsid w:val="00D9747F"/>
    <w:rsid w:val="00D9751F"/>
    <w:rsid w:val="00D97AB0"/>
    <w:rsid w:val="00DA0A01"/>
    <w:rsid w:val="00DA0A28"/>
    <w:rsid w:val="00DA11B7"/>
    <w:rsid w:val="00DA1633"/>
    <w:rsid w:val="00DA24F6"/>
    <w:rsid w:val="00DA285B"/>
    <w:rsid w:val="00DA2AB8"/>
    <w:rsid w:val="00DA2F2A"/>
    <w:rsid w:val="00DA3030"/>
    <w:rsid w:val="00DA385A"/>
    <w:rsid w:val="00DA40A8"/>
    <w:rsid w:val="00DA4D5F"/>
    <w:rsid w:val="00DA4D93"/>
    <w:rsid w:val="00DA5A07"/>
    <w:rsid w:val="00DA6281"/>
    <w:rsid w:val="00DA78B8"/>
    <w:rsid w:val="00DA7CBF"/>
    <w:rsid w:val="00DB06E4"/>
    <w:rsid w:val="00DB0E51"/>
    <w:rsid w:val="00DB221E"/>
    <w:rsid w:val="00DB26EF"/>
    <w:rsid w:val="00DB3110"/>
    <w:rsid w:val="00DB55AF"/>
    <w:rsid w:val="00DB55ED"/>
    <w:rsid w:val="00DB5CEB"/>
    <w:rsid w:val="00DB6541"/>
    <w:rsid w:val="00DB6A68"/>
    <w:rsid w:val="00DB7166"/>
    <w:rsid w:val="00DB76DF"/>
    <w:rsid w:val="00DC14E9"/>
    <w:rsid w:val="00DC15B3"/>
    <w:rsid w:val="00DC174C"/>
    <w:rsid w:val="00DC2A54"/>
    <w:rsid w:val="00DC2BD0"/>
    <w:rsid w:val="00DC3015"/>
    <w:rsid w:val="00DC36AC"/>
    <w:rsid w:val="00DC392B"/>
    <w:rsid w:val="00DC3960"/>
    <w:rsid w:val="00DC39F7"/>
    <w:rsid w:val="00DC3AAE"/>
    <w:rsid w:val="00DC3B33"/>
    <w:rsid w:val="00DC5156"/>
    <w:rsid w:val="00DC5312"/>
    <w:rsid w:val="00DC70A8"/>
    <w:rsid w:val="00DC7732"/>
    <w:rsid w:val="00DC7D0D"/>
    <w:rsid w:val="00DD1618"/>
    <w:rsid w:val="00DD1CC9"/>
    <w:rsid w:val="00DD1F51"/>
    <w:rsid w:val="00DD26C6"/>
    <w:rsid w:val="00DD2A10"/>
    <w:rsid w:val="00DD2BF9"/>
    <w:rsid w:val="00DD3A5A"/>
    <w:rsid w:val="00DD3B66"/>
    <w:rsid w:val="00DD3C67"/>
    <w:rsid w:val="00DD4699"/>
    <w:rsid w:val="00DD4D22"/>
    <w:rsid w:val="00DD52C0"/>
    <w:rsid w:val="00DD56EF"/>
    <w:rsid w:val="00DD5EEB"/>
    <w:rsid w:val="00DD6A2C"/>
    <w:rsid w:val="00DD6B8E"/>
    <w:rsid w:val="00DD6B9A"/>
    <w:rsid w:val="00DD71B2"/>
    <w:rsid w:val="00DD72F6"/>
    <w:rsid w:val="00DD7634"/>
    <w:rsid w:val="00DD7890"/>
    <w:rsid w:val="00DD7A55"/>
    <w:rsid w:val="00DE0376"/>
    <w:rsid w:val="00DE0D99"/>
    <w:rsid w:val="00DE1065"/>
    <w:rsid w:val="00DE1A4F"/>
    <w:rsid w:val="00DE23BE"/>
    <w:rsid w:val="00DE2D20"/>
    <w:rsid w:val="00DE2FB8"/>
    <w:rsid w:val="00DE31EA"/>
    <w:rsid w:val="00DE3B62"/>
    <w:rsid w:val="00DE440A"/>
    <w:rsid w:val="00DE584D"/>
    <w:rsid w:val="00DE5B7F"/>
    <w:rsid w:val="00DE62CF"/>
    <w:rsid w:val="00DE6713"/>
    <w:rsid w:val="00DE6A35"/>
    <w:rsid w:val="00DE7A64"/>
    <w:rsid w:val="00DE7FAA"/>
    <w:rsid w:val="00DF08DC"/>
    <w:rsid w:val="00DF0A10"/>
    <w:rsid w:val="00DF12D4"/>
    <w:rsid w:val="00DF1674"/>
    <w:rsid w:val="00DF1839"/>
    <w:rsid w:val="00DF28AD"/>
    <w:rsid w:val="00DF4084"/>
    <w:rsid w:val="00DF408C"/>
    <w:rsid w:val="00DF47E0"/>
    <w:rsid w:val="00DF4868"/>
    <w:rsid w:val="00DF515B"/>
    <w:rsid w:val="00DF545D"/>
    <w:rsid w:val="00DF54B8"/>
    <w:rsid w:val="00DF6889"/>
    <w:rsid w:val="00DF68E7"/>
    <w:rsid w:val="00DF6986"/>
    <w:rsid w:val="00DF6B07"/>
    <w:rsid w:val="00DF7657"/>
    <w:rsid w:val="00DF798D"/>
    <w:rsid w:val="00DF7DC0"/>
    <w:rsid w:val="00E002A0"/>
    <w:rsid w:val="00E00858"/>
    <w:rsid w:val="00E01027"/>
    <w:rsid w:val="00E01BAC"/>
    <w:rsid w:val="00E02334"/>
    <w:rsid w:val="00E0250A"/>
    <w:rsid w:val="00E02A97"/>
    <w:rsid w:val="00E03122"/>
    <w:rsid w:val="00E046A0"/>
    <w:rsid w:val="00E05735"/>
    <w:rsid w:val="00E06C0B"/>
    <w:rsid w:val="00E06C4F"/>
    <w:rsid w:val="00E0732B"/>
    <w:rsid w:val="00E0748C"/>
    <w:rsid w:val="00E10610"/>
    <w:rsid w:val="00E10FB8"/>
    <w:rsid w:val="00E1266B"/>
    <w:rsid w:val="00E14335"/>
    <w:rsid w:val="00E1464A"/>
    <w:rsid w:val="00E146D7"/>
    <w:rsid w:val="00E14ACF"/>
    <w:rsid w:val="00E14F1E"/>
    <w:rsid w:val="00E14F66"/>
    <w:rsid w:val="00E153DD"/>
    <w:rsid w:val="00E15A74"/>
    <w:rsid w:val="00E15D3B"/>
    <w:rsid w:val="00E15E2C"/>
    <w:rsid w:val="00E167D5"/>
    <w:rsid w:val="00E16C97"/>
    <w:rsid w:val="00E1704B"/>
    <w:rsid w:val="00E1724B"/>
    <w:rsid w:val="00E204FD"/>
    <w:rsid w:val="00E2096E"/>
    <w:rsid w:val="00E20A7C"/>
    <w:rsid w:val="00E2124C"/>
    <w:rsid w:val="00E219A0"/>
    <w:rsid w:val="00E22C55"/>
    <w:rsid w:val="00E2303D"/>
    <w:rsid w:val="00E23239"/>
    <w:rsid w:val="00E23BEF"/>
    <w:rsid w:val="00E23DEF"/>
    <w:rsid w:val="00E23F16"/>
    <w:rsid w:val="00E2455D"/>
    <w:rsid w:val="00E24A13"/>
    <w:rsid w:val="00E24C24"/>
    <w:rsid w:val="00E25B4C"/>
    <w:rsid w:val="00E26019"/>
    <w:rsid w:val="00E2607D"/>
    <w:rsid w:val="00E26395"/>
    <w:rsid w:val="00E265DB"/>
    <w:rsid w:val="00E267B0"/>
    <w:rsid w:val="00E26931"/>
    <w:rsid w:val="00E26A75"/>
    <w:rsid w:val="00E26B3B"/>
    <w:rsid w:val="00E2740B"/>
    <w:rsid w:val="00E3003A"/>
    <w:rsid w:val="00E30567"/>
    <w:rsid w:val="00E30A46"/>
    <w:rsid w:val="00E31938"/>
    <w:rsid w:val="00E31AF6"/>
    <w:rsid w:val="00E31EBB"/>
    <w:rsid w:val="00E32092"/>
    <w:rsid w:val="00E321A2"/>
    <w:rsid w:val="00E32426"/>
    <w:rsid w:val="00E3267B"/>
    <w:rsid w:val="00E33036"/>
    <w:rsid w:val="00E343C3"/>
    <w:rsid w:val="00E357AA"/>
    <w:rsid w:val="00E3641C"/>
    <w:rsid w:val="00E36547"/>
    <w:rsid w:val="00E3740A"/>
    <w:rsid w:val="00E37E4E"/>
    <w:rsid w:val="00E37F80"/>
    <w:rsid w:val="00E4055C"/>
    <w:rsid w:val="00E40CD6"/>
    <w:rsid w:val="00E41323"/>
    <w:rsid w:val="00E41D34"/>
    <w:rsid w:val="00E420C0"/>
    <w:rsid w:val="00E427AD"/>
    <w:rsid w:val="00E42A47"/>
    <w:rsid w:val="00E42DCC"/>
    <w:rsid w:val="00E433F0"/>
    <w:rsid w:val="00E43716"/>
    <w:rsid w:val="00E43A69"/>
    <w:rsid w:val="00E44ABD"/>
    <w:rsid w:val="00E45098"/>
    <w:rsid w:val="00E450E3"/>
    <w:rsid w:val="00E4545E"/>
    <w:rsid w:val="00E45AB9"/>
    <w:rsid w:val="00E46CCE"/>
    <w:rsid w:val="00E47190"/>
    <w:rsid w:val="00E47354"/>
    <w:rsid w:val="00E50367"/>
    <w:rsid w:val="00E50BEA"/>
    <w:rsid w:val="00E50CCB"/>
    <w:rsid w:val="00E51138"/>
    <w:rsid w:val="00E51E87"/>
    <w:rsid w:val="00E528D4"/>
    <w:rsid w:val="00E534E2"/>
    <w:rsid w:val="00E538F3"/>
    <w:rsid w:val="00E53CF7"/>
    <w:rsid w:val="00E54775"/>
    <w:rsid w:val="00E567FE"/>
    <w:rsid w:val="00E601BB"/>
    <w:rsid w:val="00E60B85"/>
    <w:rsid w:val="00E60C39"/>
    <w:rsid w:val="00E60E30"/>
    <w:rsid w:val="00E61B67"/>
    <w:rsid w:val="00E62106"/>
    <w:rsid w:val="00E62970"/>
    <w:rsid w:val="00E63A0F"/>
    <w:rsid w:val="00E63BBC"/>
    <w:rsid w:val="00E63E7F"/>
    <w:rsid w:val="00E64CD7"/>
    <w:rsid w:val="00E64F89"/>
    <w:rsid w:val="00E6522E"/>
    <w:rsid w:val="00E65508"/>
    <w:rsid w:val="00E66CF6"/>
    <w:rsid w:val="00E6722C"/>
    <w:rsid w:val="00E6736F"/>
    <w:rsid w:val="00E7027E"/>
    <w:rsid w:val="00E709D1"/>
    <w:rsid w:val="00E70B12"/>
    <w:rsid w:val="00E72106"/>
    <w:rsid w:val="00E72AAE"/>
    <w:rsid w:val="00E730B5"/>
    <w:rsid w:val="00E73567"/>
    <w:rsid w:val="00E7367A"/>
    <w:rsid w:val="00E73919"/>
    <w:rsid w:val="00E73E14"/>
    <w:rsid w:val="00E74098"/>
    <w:rsid w:val="00E740E1"/>
    <w:rsid w:val="00E745CE"/>
    <w:rsid w:val="00E754A0"/>
    <w:rsid w:val="00E76210"/>
    <w:rsid w:val="00E76EB6"/>
    <w:rsid w:val="00E773FD"/>
    <w:rsid w:val="00E774CF"/>
    <w:rsid w:val="00E77C7F"/>
    <w:rsid w:val="00E80D90"/>
    <w:rsid w:val="00E80E61"/>
    <w:rsid w:val="00E8129F"/>
    <w:rsid w:val="00E81849"/>
    <w:rsid w:val="00E81DB3"/>
    <w:rsid w:val="00E81F15"/>
    <w:rsid w:val="00E83BC5"/>
    <w:rsid w:val="00E8427D"/>
    <w:rsid w:val="00E842D6"/>
    <w:rsid w:val="00E84507"/>
    <w:rsid w:val="00E84682"/>
    <w:rsid w:val="00E84A03"/>
    <w:rsid w:val="00E860DD"/>
    <w:rsid w:val="00E86343"/>
    <w:rsid w:val="00E8687B"/>
    <w:rsid w:val="00E86AF4"/>
    <w:rsid w:val="00E87F38"/>
    <w:rsid w:val="00E90600"/>
    <w:rsid w:val="00E90742"/>
    <w:rsid w:val="00E90D9E"/>
    <w:rsid w:val="00E91F67"/>
    <w:rsid w:val="00E921D8"/>
    <w:rsid w:val="00E93231"/>
    <w:rsid w:val="00E93F7D"/>
    <w:rsid w:val="00E942A3"/>
    <w:rsid w:val="00E94363"/>
    <w:rsid w:val="00E94556"/>
    <w:rsid w:val="00E94F04"/>
    <w:rsid w:val="00E95398"/>
    <w:rsid w:val="00E954B1"/>
    <w:rsid w:val="00E96074"/>
    <w:rsid w:val="00E96C40"/>
    <w:rsid w:val="00E96C69"/>
    <w:rsid w:val="00E978B3"/>
    <w:rsid w:val="00EA07EC"/>
    <w:rsid w:val="00EA0C56"/>
    <w:rsid w:val="00EA0D29"/>
    <w:rsid w:val="00EA0FEE"/>
    <w:rsid w:val="00EA20A4"/>
    <w:rsid w:val="00EA21BB"/>
    <w:rsid w:val="00EA34A6"/>
    <w:rsid w:val="00EA377E"/>
    <w:rsid w:val="00EA3A16"/>
    <w:rsid w:val="00EA3A6B"/>
    <w:rsid w:val="00EA3F46"/>
    <w:rsid w:val="00EA40FB"/>
    <w:rsid w:val="00EA42B7"/>
    <w:rsid w:val="00EA45AD"/>
    <w:rsid w:val="00EA4823"/>
    <w:rsid w:val="00EA4B47"/>
    <w:rsid w:val="00EA5091"/>
    <w:rsid w:val="00EA58BA"/>
    <w:rsid w:val="00EA63C9"/>
    <w:rsid w:val="00EA686B"/>
    <w:rsid w:val="00EA68D0"/>
    <w:rsid w:val="00EA6DD1"/>
    <w:rsid w:val="00EA6FAD"/>
    <w:rsid w:val="00EA702D"/>
    <w:rsid w:val="00EA7A15"/>
    <w:rsid w:val="00EA7AF4"/>
    <w:rsid w:val="00EA7F05"/>
    <w:rsid w:val="00EB01CB"/>
    <w:rsid w:val="00EB05F3"/>
    <w:rsid w:val="00EB1B4C"/>
    <w:rsid w:val="00EB1DB9"/>
    <w:rsid w:val="00EB2454"/>
    <w:rsid w:val="00EB27C9"/>
    <w:rsid w:val="00EB2A17"/>
    <w:rsid w:val="00EB412D"/>
    <w:rsid w:val="00EB4843"/>
    <w:rsid w:val="00EB59E1"/>
    <w:rsid w:val="00EB7724"/>
    <w:rsid w:val="00EB7D7F"/>
    <w:rsid w:val="00EB7D8C"/>
    <w:rsid w:val="00EC013A"/>
    <w:rsid w:val="00EC097E"/>
    <w:rsid w:val="00EC0E03"/>
    <w:rsid w:val="00EC2682"/>
    <w:rsid w:val="00EC344F"/>
    <w:rsid w:val="00EC35BE"/>
    <w:rsid w:val="00EC4AAC"/>
    <w:rsid w:val="00EC55FF"/>
    <w:rsid w:val="00EC5AE7"/>
    <w:rsid w:val="00EC6DE5"/>
    <w:rsid w:val="00EC6F2A"/>
    <w:rsid w:val="00EC7726"/>
    <w:rsid w:val="00EC7DF7"/>
    <w:rsid w:val="00ED021B"/>
    <w:rsid w:val="00ED0718"/>
    <w:rsid w:val="00ED07C8"/>
    <w:rsid w:val="00ED0B1B"/>
    <w:rsid w:val="00ED1F51"/>
    <w:rsid w:val="00ED1F8A"/>
    <w:rsid w:val="00ED2321"/>
    <w:rsid w:val="00ED3149"/>
    <w:rsid w:val="00ED3630"/>
    <w:rsid w:val="00ED54DB"/>
    <w:rsid w:val="00ED5A8A"/>
    <w:rsid w:val="00ED6796"/>
    <w:rsid w:val="00ED74A7"/>
    <w:rsid w:val="00ED78B8"/>
    <w:rsid w:val="00ED7E91"/>
    <w:rsid w:val="00EE05C8"/>
    <w:rsid w:val="00EE0A0E"/>
    <w:rsid w:val="00EE13F9"/>
    <w:rsid w:val="00EE2347"/>
    <w:rsid w:val="00EE2780"/>
    <w:rsid w:val="00EE27B4"/>
    <w:rsid w:val="00EE2D60"/>
    <w:rsid w:val="00EE2E54"/>
    <w:rsid w:val="00EE3FA3"/>
    <w:rsid w:val="00EE4DEA"/>
    <w:rsid w:val="00EE4E96"/>
    <w:rsid w:val="00EE4EAF"/>
    <w:rsid w:val="00EE4FEC"/>
    <w:rsid w:val="00EE5346"/>
    <w:rsid w:val="00EE6268"/>
    <w:rsid w:val="00EF008F"/>
    <w:rsid w:val="00EF023A"/>
    <w:rsid w:val="00EF0334"/>
    <w:rsid w:val="00EF0A73"/>
    <w:rsid w:val="00EF0D5A"/>
    <w:rsid w:val="00EF0E59"/>
    <w:rsid w:val="00EF0E82"/>
    <w:rsid w:val="00EF2ED1"/>
    <w:rsid w:val="00EF32BD"/>
    <w:rsid w:val="00EF3913"/>
    <w:rsid w:val="00EF3C57"/>
    <w:rsid w:val="00EF3D22"/>
    <w:rsid w:val="00EF3D33"/>
    <w:rsid w:val="00EF4069"/>
    <w:rsid w:val="00EF479E"/>
    <w:rsid w:val="00EF4A14"/>
    <w:rsid w:val="00EF50F5"/>
    <w:rsid w:val="00EF543E"/>
    <w:rsid w:val="00EF5787"/>
    <w:rsid w:val="00EF68C6"/>
    <w:rsid w:val="00EF72BF"/>
    <w:rsid w:val="00EF73C0"/>
    <w:rsid w:val="00EF781E"/>
    <w:rsid w:val="00F00339"/>
    <w:rsid w:val="00F00E0F"/>
    <w:rsid w:val="00F012B3"/>
    <w:rsid w:val="00F0240C"/>
    <w:rsid w:val="00F0266A"/>
    <w:rsid w:val="00F026C5"/>
    <w:rsid w:val="00F027CE"/>
    <w:rsid w:val="00F0301A"/>
    <w:rsid w:val="00F042AD"/>
    <w:rsid w:val="00F04C71"/>
    <w:rsid w:val="00F04E06"/>
    <w:rsid w:val="00F0505E"/>
    <w:rsid w:val="00F052EA"/>
    <w:rsid w:val="00F05E71"/>
    <w:rsid w:val="00F071C5"/>
    <w:rsid w:val="00F07313"/>
    <w:rsid w:val="00F07F0D"/>
    <w:rsid w:val="00F11359"/>
    <w:rsid w:val="00F124D5"/>
    <w:rsid w:val="00F1273D"/>
    <w:rsid w:val="00F12DCC"/>
    <w:rsid w:val="00F13B43"/>
    <w:rsid w:val="00F13B8B"/>
    <w:rsid w:val="00F13FD1"/>
    <w:rsid w:val="00F152D2"/>
    <w:rsid w:val="00F155A5"/>
    <w:rsid w:val="00F164C3"/>
    <w:rsid w:val="00F172FD"/>
    <w:rsid w:val="00F17389"/>
    <w:rsid w:val="00F1746B"/>
    <w:rsid w:val="00F176FD"/>
    <w:rsid w:val="00F17C7D"/>
    <w:rsid w:val="00F200A9"/>
    <w:rsid w:val="00F207A9"/>
    <w:rsid w:val="00F2196C"/>
    <w:rsid w:val="00F21A6E"/>
    <w:rsid w:val="00F21EFF"/>
    <w:rsid w:val="00F21F76"/>
    <w:rsid w:val="00F221AB"/>
    <w:rsid w:val="00F2270E"/>
    <w:rsid w:val="00F2276B"/>
    <w:rsid w:val="00F22C2D"/>
    <w:rsid w:val="00F23E19"/>
    <w:rsid w:val="00F2590A"/>
    <w:rsid w:val="00F2638E"/>
    <w:rsid w:val="00F309EA"/>
    <w:rsid w:val="00F31665"/>
    <w:rsid w:val="00F31CBA"/>
    <w:rsid w:val="00F31D09"/>
    <w:rsid w:val="00F31F34"/>
    <w:rsid w:val="00F32945"/>
    <w:rsid w:val="00F32CF1"/>
    <w:rsid w:val="00F331D3"/>
    <w:rsid w:val="00F3346D"/>
    <w:rsid w:val="00F352CF"/>
    <w:rsid w:val="00F36749"/>
    <w:rsid w:val="00F36B3E"/>
    <w:rsid w:val="00F378B9"/>
    <w:rsid w:val="00F40302"/>
    <w:rsid w:val="00F403E4"/>
    <w:rsid w:val="00F406B5"/>
    <w:rsid w:val="00F40B14"/>
    <w:rsid w:val="00F41BEB"/>
    <w:rsid w:val="00F41E6F"/>
    <w:rsid w:val="00F42148"/>
    <w:rsid w:val="00F424C1"/>
    <w:rsid w:val="00F4298C"/>
    <w:rsid w:val="00F439CD"/>
    <w:rsid w:val="00F43D57"/>
    <w:rsid w:val="00F44CE2"/>
    <w:rsid w:val="00F44E73"/>
    <w:rsid w:val="00F44F53"/>
    <w:rsid w:val="00F4538C"/>
    <w:rsid w:val="00F4556A"/>
    <w:rsid w:val="00F45662"/>
    <w:rsid w:val="00F45F40"/>
    <w:rsid w:val="00F465B3"/>
    <w:rsid w:val="00F4661F"/>
    <w:rsid w:val="00F472CB"/>
    <w:rsid w:val="00F47523"/>
    <w:rsid w:val="00F47FF7"/>
    <w:rsid w:val="00F50684"/>
    <w:rsid w:val="00F508EA"/>
    <w:rsid w:val="00F50F96"/>
    <w:rsid w:val="00F51842"/>
    <w:rsid w:val="00F51A1B"/>
    <w:rsid w:val="00F5207F"/>
    <w:rsid w:val="00F523EA"/>
    <w:rsid w:val="00F52648"/>
    <w:rsid w:val="00F52B08"/>
    <w:rsid w:val="00F53A8A"/>
    <w:rsid w:val="00F53C9C"/>
    <w:rsid w:val="00F54342"/>
    <w:rsid w:val="00F549C0"/>
    <w:rsid w:val="00F54E60"/>
    <w:rsid w:val="00F55B98"/>
    <w:rsid w:val="00F55EC2"/>
    <w:rsid w:val="00F57E27"/>
    <w:rsid w:val="00F60310"/>
    <w:rsid w:val="00F60FA2"/>
    <w:rsid w:val="00F612D3"/>
    <w:rsid w:val="00F61572"/>
    <w:rsid w:val="00F6174E"/>
    <w:rsid w:val="00F61811"/>
    <w:rsid w:val="00F63196"/>
    <w:rsid w:val="00F6380B"/>
    <w:rsid w:val="00F63FFB"/>
    <w:rsid w:val="00F6494A"/>
    <w:rsid w:val="00F6539F"/>
    <w:rsid w:val="00F654BA"/>
    <w:rsid w:val="00F65591"/>
    <w:rsid w:val="00F65B95"/>
    <w:rsid w:val="00F65C60"/>
    <w:rsid w:val="00F66D07"/>
    <w:rsid w:val="00F67E14"/>
    <w:rsid w:val="00F67E85"/>
    <w:rsid w:val="00F705BA"/>
    <w:rsid w:val="00F71037"/>
    <w:rsid w:val="00F71775"/>
    <w:rsid w:val="00F7280D"/>
    <w:rsid w:val="00F72A3F"/>
    <w:rsid w:val="00F72AFD"/>
    <w:rsid w:val="00F73271"/>
    <w:rsid w:val="00F73A98"/>
    <w:rsid w:val="00F741DA"/>
    <w:rsid w:val="00F74C6A"/>
    <w:rsid w:val="00F74DBF"/>
    <w:rsid w:val="00F75531"/>
    <w:rsid w:val="00F75994"/>
    <w:rsid w:val="00F7646C"/>
    <w:rsid w:val="00F76507"/>
    <w:rsid w:val="00F76984"/>
    <w:rsid w:val="00F773A9"/>
    <w:rsid w:val="00F80693"/>
    <w:rsid w:val="00F80728"/>
    <w:rsid w:val="00F80897"/>
    <w:rsid w:val="00F80902"/>
    <w:rsid w:val="00F80B14"/>
    <w:rsid w:val="00F82A1B"/>
    <w:rsid w:val="00F82AD3"/>
    <w:rsid w:val="00F83680"/>
    <w:rsid w:val="00F83F8D"/>
    <w:rsid w:val="00F84772"/>
    <w:rsid w:val="00F851BB"/>
    <w:rsid w:val="00F8570F"/>
    <w:rsid w:val="00F85D48"/>
    <w:rsid w:val="00F85E44"/>
    <w:rsid w:val="00F867F0"/>
    <w:rsid w:val="00F8704A"/>
    <w:rsid w:val="00F87E03"/>
    <w:rsid w:val="00F87E48"/>
    <w:rsid w:val="00F87F6C"/>
    <w:rsid w:val="00F9023C"/>
    <w:rsid w:val="00F90307"/>
    <w:rsid w:val="00F907AE"/>
    <w:rsid w:val="00F90C87"/>
    <w:rsid w:val="00F91292"/>
    <w:rsid w:val="00F91513"/>
    <w:rsid w:val="00F91C74"/>
    <w:rsid w:val="00F91C92"/>
    <w:rsid w:val="00F922D7"/>
    <w:rsid w:val="00F928D7"/>
    <w:rsid w:val="00F934A1"/>
    <w:rsid w:val="00F950FD"/>
    <w:rsid w:val="00F95FF1"/>
    <w:rsid w:val="00F96301"/>
    <w:rsid w:val="00F97697"/>
    <w:rsid w:val="00F976B8"/>
    <w:rsid w:val="00F97A3A"/>
    <w:rsid w:val="00F97B6F"/>
    <w:rsid w:val="00F97BD5"/>
    <w:rsid w:val="00F97E0D"/>
    <w:rsid w:val="00F97EA2"/>
    <w:rsid w:val="00FA09EF"/>
    <w:rsid w:val="00FA0B4E"/>
    <w:rsid w:val="00FA1448"/>
    <w:rsid w:val="00FA1FB3"/>
    <w:rsid w:val="00FA36B6"/>
    <w:rsid w:val="00FA3F0B"/>
    <w:rsid w:val="00FA3F47"/>
    <w:rsid w:val="00FA4395"/>
    <w:rsid w:val="00FA4B6F"/>
    <w:rsid w:val="00FA5106"/>
    <w:rsid w:val="00FA589A"/>
    <w:rsid w:val="00FA5A33"/>
    <w:rsid w:val="00FA5A3C"/>
    <w:rsid w:val="00FA6D2B"/>
    <w:rsid w:val="00FA7196"/>
    <w:rsid w:val="00FA7199"/>
    <w:rsid w:val="00FA75A0"/>
    <w:rsid w:val="00FA7614"/>
    <w:rsid w:val="00FA762D"/>
    <w:rsid w:val="00FB063D"/>
    <w:rsid w:val="00FB0754"/>
    <w:rsid w:val="00FB07F8"/>
    <w:rsid w:val="00FB0AD3"/>
    <w:rsid w:val="00FB0EE1"/>
    <w:rsid w:val="00FB181A"/>
    <w:rsid w:val="00FB25FB"/>
    <w:rsid w:val="00FB281D"/>
    <w:rsid w:val="00FB2A5B"/>
    <w:rsid w:val="00FB2F6E"/>
    <w:rsid w:val="00FB3F0A"/>
    <w:rsid w:val="00FB3F0D"/>
    <w:rsid w:val="00FB4186"/>
    <w:rsid w:val="00FB427B"/>
    <w:rsid w:val="00FB42E0"/>
    <w:rsid w:val="00FB48DE"/>
    <w:rsid w:val="00FB5670"/>
    <w:rsid w:val="00FB5BDF"/>
    <w:rsid w:val="00FB6B4B"/>
    <w:rsid w:val="00FB7432"/>
    <w:rsid w:val="00FB74A1"/>
    <w:rsid w:val="00FB78FF"/>
    <w:rsid w:val="00FB7CFC"/>
    <w:rsid w:val="00FB7DB9"/>
    <w:rsid w:val="00FB7DDE"/>
    <w:rsid w:val="00FC03CA"/>
    <w:rsid w:val="00FC0AE4"/>
    <w:rsid w:val="00FC192E"/>
    <w:rsid w:val="00FC2497"/>
    <w:rsid w:val="00FC2EBD"/>
    <w:rsid w:val="00FC2F25"/>
    <w:rsid w:val="00FC300E"/>
    <w:rsid w:val="00FC36CB"/>
    <w:rsid w:val="00FC3769"/>
    <w:rsid w:val="00FC4FA2"/>
    <w:rsid w:val="00FC5BBA"/>
    <w:rsid w:val="00FC5EF3"/>
    <w:rsid w:val="00FC69BA"/>
    <w:rsid w:val="00FC7067"/>
    <w:rsid w:val="00FD097C"/>
    <w:rsid w:val="00FD0A60"/>
    <w:rsid w:val="00FD1987"/>
    <w:rsid w:val="00FD22BE"/>
    <w:rsid w:val="00FD2AE6"/>
    <w:rsid w:val="00FD2C97"/>
    <w:rsid w:val="00FD368A"/>
    <w:rsid w:val="00FD41B7"/>
    <w:rsid w:val="00FD4F03"/>
    <w:rsid w:val="00FD531E"/>
    <w:rsid w:val="00FD55C9"/>
    <w:rsid w:val="00FD5C61"/>
    <w:rsid w:val="00FD5CCC"/>
    <w:rsid w:val="00FD602B"/>
    <w:rsid w:val="00FD65CA"/>
    <w:rsid w:val="00FD70DF"/>
    <w:rsid w:val="00FD713C"/>
    <w:rsid w:val="00FD7CE6"/>
    <w:rsid w:val="00FD7D79"/>
    <w:rsid w:val="00FE0141"/>
    <w:rsid w:val="00FE0F82"/>
    <w:rsid w:val="00FE104A"/>
    <w:rsid w:val="00FE1500"/>
    <w:rsid w:val="00FE2493"/>
    <w:rsid w:val="00FE2AA3"/>
    <w:rsid w:val="00FE33C1"/>
    <w:rsid w:val="00FE35C4"/>
    <w:rsid w:val="00FE3A40"/>
    <w:rsid w:val="00FE3C7A"/>
    <w:rsid w:val="00FE4466"/>
    <w:rsid w:val="00FE46A7"/>
    <w:rsid w:val="00FE4EE7"/>
    <w:rsid w:val="00FE66FA"/>
    <w:rsid w:val="00FE6A5A"/>
    <w:rsid w:val="00FE7079"/>
    <w:rsid w:val="00FE75AA"/>
    <w:rsid w:val="00FE7CE9"/>
    <w:rsid w:val="00FE7DB3"/>
    <w:rsid w:val="00FE7E0D"/>
    <w:rsid w:val="00FF044B"/>
    <w:rsid w:val="00FF0922"/>
    <w:rsid w:val="00FF0E84"/>
    <w:rsid w:val="00FF0FE0"/>
    <w:rsid w:val="00FF1325"/>
    <w:rsid w:val="00FF21ED"/>
    <w:rsid w:val="00FF2B02"/>
    <w:rsid w:val="00FF2DC3"/>
    <w:rsid w:val="00FF3E43"/>
    <w:rsid w:val="00FF40F8"/>
    <w:rsid w:val="00FF4371"/>
    <w:rsid w:val="00FF497D"/>
    <w:rsid w:val="00FF4C98"/>
    <w:rsid w:val="00FF4FEF"/>
    <w:rsid w:val="00FF5C90"/>
    <w:rsid w:val="00FF7000"/>
    <w:rsid w:val="00FF7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#e9ac3f,#e9e6d7,#8ab3df,#254087,#002159,#eebe61,#e6a31e,#a7e8ff"/>
    </o:shapedefaults>
    <o:shapelayout v:ext="edit">
      <o:idmap v:ext="edit" data="1"/>
    </o:shapelayout>
  </w:shapeDefaults>
  <w:decimalSymbol w:val="."/>
  <w:listSeparator w:val=","/>
  <w14:docId w14:val="5BD073EF"/>
  <w15:docId w15:val="{6B445B26-B38F-47FF-8402-44360D40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ranklin Gothic Medium" w:eastAsia="Times New Roman" w:hAnsi="Franklin Gothic Medium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 Body"/>
    <w:qFormat/>
    <w:rsid w:val="000D2E6C"/>
    <w:pPr>
      <w:spacing w:before="120" w:after="240" w:line="312" w:lineRule="auto"/>
      <w:jc w:val="both"/>
    </w:pPr>
    <w:rPr>
      <w:rFonts w:eastAsiaTheme="minorHAnsi" w:cstheme="minorBidi"/>
      <w:sz w:val="21"/>
      <w:szCs w:val="22"/>
      <w:lang w:eastAsia="en-US"/>
    </w:rPr>
  </w:style>
  <w:style w:type="paragraph" w:styleId="Heading1">
    <w:name w:val="heading 1"/>
    <w:next w:val="Normal"/>
    <w:link w:val="Heading1Char"/>
    <w:qFormat/>
    <w:rsid w:val="000D2E6C"/>
    <w:pPr>
      <w:keepNext/>
      <w:keepLines/>
      <w:spacing w:before="240" w:after="480"/>
      <w:jc w:val="center"/>
      <w:outlineLvl w:val="0"/>
    </w:pPr>
    <w:rPr>
      <w:rFonts w:ascii="CentSchbook BT" w:hAnsi="CentSchbook BT"/>
      <w:b/>
      <w:caps/>
      <w:color w:val="0070C0"/>
      <w:spacing w:val="-3"/>
      <w:sz w:val="24"/>
      <w:lang w:val="en-US"/>
    </w:rPr>
  </w:style>
  <w:style w:type="paragraph" w:styleId="Heading2">
    <w:name w:val="heading 2"/>
    <w:next w:val="Normal"/>
    <w:link w:val="Heading2Char"/>
    <w:qFormat/>
    <w:rsid w:val="000D2E6C"/>
    <w:pPr>
      <w:keepNext/>
      <w:spacing w:after="240"/>
      <w:outlineLvl w:val="1"/>
    </w:pPr>
    <w:rPr>
      <w:rFonts w:ascii="CentSchbook BT" w:hAnsi="CentSchbook BT"/>
      <w:b/>
      <w:caps/>
      <w:color w:val="0070C0"/>
      <w:spacing w:val="-3"/>
      <w:sz w:val="24"/>
      <w:lang w:val="en-US"/>
    </w:rPr>
  </w:style>
  <w:style w:type="paragraph" w:styleId="Heading3">
    <w:name w:val="heading 3"/>
    <w:next w:val="Normal"/>
    <w:link w:val="Heading3Char"/>
    <w:qFormat/>
    <w:rsid w:val="000D2E6C"/>
    <w:pPr>
      <w:keepNext/>
      <w:spacing w:after="240"/>
      <w:outlineLvl w:val="2"/>
    </w:pPr>
    <w:rPr>
      <w:rFonts w:ascii="CentSchbook BT" w:hAnsi="CentSchbook BT"/>
      <w:caps/>
      <w:color w:val="0070C0"/>
      <w:spacing w:val="-3"/>
      <w:sz w:val="24"/>
      <w:lang w:val="en-US"/>
    </w:rPr>
  </w:style>
  <w:style w:type="paragraph" w:styleId="Heading4">
    <w:name w:val="heading 4"/>
    <w:next w:val="Normal"/>
    <w:link w:val="Heading4Char"/>
    <w:qFormat/>
    <w:rsid w:val="000D2E6C"/>
    <w:pPr>
      <w:keepNext/>
      <w:spacing w:after="240"/>
      <w:outlineLvl w:val="3"/>
    </w:pPr>
    <w:rPr>
      <w:rFonts w:ascii="CentSchbook BT" w:hAnsi="CentSchbook BT"/>
      <w:color w:val="0070C0"/>
      <w:spacing w:val="-3"/>
      <w:sz w:val="24"/>
      <w:u w:val="single"/>
      <w:lang w:val="en-US"/>
    </w:rPr>
  </w:style>
  <w:style w:type="paragraph" w:styleId="Heading5">
    <w:name w:val="heading 5"/>
    <w:next w:val="Normal"/>
    <w:link w:val="Heading5Char"/>
    <w:qFormat/>
    <w:rsid w:val="000D2E6C"/>
    <w:pPr>
      <w:keepNext/>
      <w:spacing w:before="240" w:after="240"/>
      <w:outlineLvl w:val="4"/>
    </w:pPr>
    <w:rPr>
      <w:rFonts w:ascii="CentSchbook BT" w:hAnsi="CentSchbook BT"/>
      <w:color w:val="0070C0"/>
      <w:spacing w:val="-3"/>
      <w:sz w:val="24"/>
      <w:lang w:val="en-US"/>
    </w:rPr>
  </w:style>
  <w:style w:type="paragraph" w:styleId="Heading6">
    <w:name w:val="heading 6"/>
    <w:next w:val="Normal"/>
    <w:link w:val="Heading6Char"/>
    <w:qFormat/>
    <w:rsid w:val="000D2E6C"/>
    <w:pPr>
      <w:numPr>
        <w:ilvl w:val="5"/>
        <w:numId w:val="3"/>
      </w:numPr>
      <w:outlineLvl w:val="5"/>
    </w:pPr>
    <w:rPr>
      <w:rFonts w:ascii="CentSchbook BT" w:hAnsi="CentSchbook BT"/>
      <w:color w:val="0070C0"/>
      <w:spacing w:val="-3"/>
      <w:sz w:val="24"/>
      <w:u w:val="single"/>
      <w:lang w:val="en-US"/>
    </w:rPr>
  </w:style>
  <w:style w:type="paragraph" w:styleId="Heading7">
    <w:name w:val="heading 7"/>
    <w:next w:val="Normal"/>
    <w:link w:val="Heading7Char"/>
    <w:qFormat/>
    <w:rsid w:val="000D2E6C"/>
    <w:pPr>
      <w:keepNext/>
      <w:numPr>
        <w:ilvl w:val="6"/>
        <w:numId w:val="3"/>
      </w:numPr>
      <w:jc w:val="both"/>
      <w:outlineLvl w:val="6"/>
    </w:pPr>
    <w:rPr>
      <w:rFonts w:ascii="CentSchbook BT" w:hAnsi="CentSchbook BT"/>
      <w:color w:val="0070C0"/>
      <w:spacing w:val="-3"/>
      <w:sz w:val="24"/>
      <w:lang w:val="en-US"/>
    </w:rPr>
  </w:style>
  <w:style w:type="paragraph" w:styleId="Heading8">
    <w:name w:val="heading 8"/>
    <w:next w:val="Normal"/>
    <w:link w:val="Heading8Char"/>
    <w:qFormat/>
    <w:rsid w:val="000D2E6C"/>
    <w:pPr>
      <w:keepNext/>
      <w:numPr>
        <w:ilvl w:val="7"/>
        <w:numId w:val="3"/>
      </w:numPr>
      <w:jc w:val="both"/>
      <w:outlineLvl w:val="7"/>
    </w:pPr>
    <w:rPr>
      <w:rFonts w:ascii="CentSchbook BT" w:hAnsi="CentSchbook BT"/>
      <w:b/>
      <w:i/>
      <w:color w:val="0070C0"/>
      <w:spacing w:val="-3"/>
      <w:sz w:val="24"/>
      <w:lang w:val="en-US"/>
    </w:rPr>
  </w:style>
  <w:style w:type="paragraph" w:styleId="Heading9">
    <w:name w:val="heading 9"/>
    <w:next w:val="Normal"/>
    <w:link w:val="Heading9Char"/>
    <w:qFormat/>
    <w:rsid w:val="000D2E6C"/>
    <w:pPr>
      <w:keepNext/>
      <w:numPr>
        <w:ilvl w:val="8"/>
        <w:numId w:val="3"/>
      </w:numPr>
      <w:jc w:val="both"/>
      <w:outlineLvl w:val="8"/>
    </w:pPr>
    <w:rPr>
      <w:rFonts w:ascii="CentSchbook BT" w:hAnsi="CentSchbook BT"/>
      <w:b/>
      <w:i/>
      <w:color w:val="0070C0"/>
      <w:spacing w:val="-3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0D2E6C"/>
    <w:rPr>
      <w:rFonts w:ascii="CentSchbook BT" w:hAnsi="CentSchbook BT"/>
      <w:b/>
      <w:caps/>
      <w:color w:val="0070C0"/>
      <w:spacing w:val="-3"/>
      <w:sz w:val="24"/>
      <w:lang w:val="en-US"/>
    </w:rPr>
  </w:style>
  <w:style w:type="character" w:customStyle="1" w:styleId="Heading2Char">
    <w:name w:val="Heading 2 Char"/>
    <w:link w:val="Heading2"/>
    <w:locked/>
    <w:rsid w:val="000D2E6C"/>
    <w:rPr>
      <w:rFonts w:ascii="CentSchbook BT" w:hAnsi="CentSchbook BT"/>
      <w:b/>
      <w:caps/>
      <w:color w:val="0070C0"/>
      <w:spacing w:val="-3"/>
      <w:sz w:val="24"/>
      <w:lang w:val="en-US"/>
    </w:rPr>
  </w:style>
  <w:style w:type="character" w:customStyle="1" w:styleId="Heading3Char">
    <w:name w:val="Heading 3 Char"/>
    <w:link w:val="Heading3"/>
    <w:locked/>
    <w:rsid w:val="000D2E6C"/>
    <w:rPr>
      <w:rFonts w:ascii="CentSchbook BT" w:hAnsi="CentSchbook BT"/>
      <w:caps/>
      <w:color w:val="0070C0"/>
      <w:spacing w:val="-3"/>
      <w:sz w:val="24"/>
      <w:lang w:val="en-US"/>
    </w:rPr>
  </w:style>
  <w:style w:type="character" w:customStyle="1" w:styleId="Heading4Char">
    <w:name w:val="Heading 4 Char"/>
    <w:link w:val="Heading4"/>
    <w:locked/>
    <w:rsid w:val="000D2E6C"/>
    <w:rPr>
      <w:rFonts w:ascii="CentSchbook BT" w:hAnsi="CentSchbook BT"/>
      <w:color w:val="0070C0"/>
      <w:spacing w:val="-3"/>
      <w:sz w:val="24"/>
      <w:u w:val="single"/>
      <w:lang w:val="en-US"/>
    </w:rPr>
  </w:style>
  <w:style w:type="character" w:customStyle="1" w:styleId="Heading5Char">
    <w:name w:val="Heading 5 Char"/>
    <w:link w:val="Heading5"/>
    <w:locked/>
    <w:rsid w:val="000D2E6C"/>
    <w:rPr>
      <w:rFonts w:ascii="CentSchbook BT" w:hAnsi="CentSchbook BT"/>
      <w:color w:val="0070C0"/>
      <w:spacing w:val="-3"/>
      <w:sz w:val="24"/>
      <w:lang w:val="en-US"/>
    </w:rPr>
  </w:style>
  <w:style w:type="character" w:customStyle="1" w:styleId="Heading6Char">
    <w:name w:val="Heading 6 Char"/>
    <w:link w:val="Heading6"/>
    <w:locked/>
    <w:rsid w:val="000D2E6C"/>
    <w:rPr>
      <w:rFonts w:ascii="CentSchbook BT" w:hAnsi="CentSchbook BT"/>
      <w:color w:val="0070C0"/>
      <w:spacing w:val="-3"/>
      <w:sz w:val="24"/>
      <w:u w:val="single"/>
      <w:lang w:val="en-US"/>
    </w:rPr>
  </w:style>
  <w:style w:type="character" w:customStyle="1" w:styleId="Heading7Char">
    <w:name w:val="Heading 7 Char"/>
    <w:link w:val="Heading7"/>
    <w:locked/>
    <w:rsid w:val="000D2E6C"/>
    <w:rPr>
      <w:rFonts w:ascii="CentSchbook BT" w:hAnsi="CentSchbook BT"/>
      <w:color w:val="0070C0"/>
      <w:spacing w:val="-3"/>
      <w:sz w:val="24"/>
      <w:lang w:val="en-US"/>
    </w:rPr>
  </w:style>
  <w:style w:type="character" w:customStyle="1" w:styleId="Heading8Char">
    <w:name w:val="Heading 8 Char"/>
    <w:link w:val="Heading8"/>
    <w:locked/>
    <w:rsid w:val="000D2E6C"/>
    <w:rPr>
      <w:rFonts w:ascii="CentSchbook BT" w:hAnsi="CentSchbook BT"/>
      <w:b/>
      <w:i/>
      <w:color w:val="0070C0"/>
      <w:spacing w:val="-3"/>
      <w:sz w:val="24"/>
      <w:lang w:val="en-US"/>
    </w:rPr>
  </w:style>
  <w:style w:type="character" w:customStyle="1" w:styleId="Heading9Char">
    <w:name w:val="Heading 9 Char"/>
    <w:link w:val="Heading9"/>
    <w:locked/>
    <w:rsid w:val="000D2E6C"/>
    <w:rPr>
      <w:rFonts w:ascii="CentSchbook BT" w:hAnsi="CentSchbook BT"/>
      <w:b/>
      <w:i/>
      <w:color w:val="0070C0"/>
      <w:spacing w:val="-3"/>
      <w:sz w:val="24"/>
      <w:lang w:val="en-US"/>
    </w:rPr>
  </w:style>
  <w:style w:type="paragraph" w:customStyle="1" w:styleId="MainHeading">
    <w:name w:val="Main Heading"/>
    <w:basedOn w:val="Normal"/>
    <w:link w:val="MainHeadingChar"/>
    <w:autoRedefine/>
    <w:qFormat/>
    <w:rsid w:val="000D2E6C"/>
    <w:pPr>
      <w:pageBreakBefore/>
      <w:numPr>
        <w:numId w:val="27"/>
      </w:numPr>
      <w:spacing w:before="240" w:line="264" w:lineRule="auto"/>
      <w:ind w:left="576" w:hanging="576"/>
      <w:jc w:val="left"/>
    </w:pPr>
    <w:rPr>
      <w:bCs/>
      <w:color w:val="E59C24"/>
      <w:sz w:val="32"/>
    </w:rPr>
  </w:style>
  <w:style w:type="character" w:customStyle="1" w:styleId="MainHeadingChar">
    <w:name w:val="Main Heading Char"/>
    <w:link w:val="MainHeading"/>
    <w:rsid w:val="000D2E6C"/>
    <w:rPr>
      <w:rFonts w:eastAsiaTheme="minorHAnsi" w:cstheme="minorBidi"/>
      <w:bCs/>
      <w:color w:val="E59C24"/>
      <w:sz w:val="32"/>
      <w:szCs w:val="22"/>
      <w:lang w:eastAsia="en-US"/>
    </w:rPr>
  </w:style>
  <w:style w:type="paragraph" w:customStyle="1" w:styleId="Footnotenew">
    <w:name w:val="Footnote_new"/>
    <w:link w:val="FootnotenewCharChar"/>
    <w:autoRedefine/>
    <w:rsid w:val="000D2E6C"/>
    <w:pPr>
      <w:keepLines/>
      <w:spacing w:before="80" w:line="360" w:lineRule="auto"/>
    </w:pPr>
    <w:rPr>
      <w:rFonts w:ascii="Verdana" w:hAnsi="Verdana"/>
      <w:color w:val="0070C0"/>
      <w:spacing w:val="-3"/>
      <w:sz w:val="16"/>
      <w:lang w:val="en-US"/>
    </w:rPr>
  </w:style>
  <w:style w:type="character" w:customStyle="1" w:styleId="FootnotenewCharChar">
    <w:name w:val="Footnote_new Char Char"/>
    <w:link w:val="Footnotenew"/>
    <w:rsid w:val="000D2E6C"/>
    <w:rPr>
      <w:rFonts w:ascii="Verdana" w:hAnsi="Verdana"/>
      <w:color w:val="0070C0"/>
      <w:spacing w:val="-3"/>
      <w:sz w:val="16"/>
      <w:lang w:val="en-US"/>
    </w:rPr>
  </w:style>
  <w:style w:type="paragraph" w:customStyle="1" w:styleId="FigureTitle">
    <w:name w:val="Figure _ Title"/>
    <w:next w:val="Normal"/>
    <w:link w:val="FigureTitleChar"/>
    <w:autoRedefine/>
    <w:rsid w:val="000D2E6C"/>
    <w:pPr>
      <w:numPr>
        <w:numId w:val="14"/>
      </w:numPr>
      <w:tabs>
        <w:tab w:val="left" w:pos="1440"/>
      </w:tabs>
      <w:spacing w:after="120" w:line="288" w:lineRule="auto"/>
      <w:ind w:left="1440" w:hanging="1440"/>
    </w:pPr>
    <w:rPr>
      <w:caps/>
      <w:color w:val="78777C"/>
      <w:spacing w:val="-3"/>
    </w:rPr>
  </w:style>
  <w:style w:type="character" w:customStyle="1" w:styleId="FigureTitleChar">
    <w:name w:val="Figure _ Title Char"/>
    <w:link w:val="FigureTitle"/>
    <w:rsid w:val="000D2E6C"/>
    <w:rPr>
      <w:caps/>
      <w:color w:val="78777C"/>
      <w:spacing w:val="-3"/>
    </w:rPr>
  </w:style>
  <w:style w:type="paragraph" w:customStyle="1" w:styleId="TableTitle">
    <w:name w:val="Table_Title"/>
    <w:next w:val="TableSource"/>
    <w:link w:val="TableTitleChar"/>
    <w:autoRedefine/>
    <w:rsid w:val="000D2E6C"/>
    <w:pPr>
      <w:numPr>
        <w:numId w:val="15"/>
      </w:numPr>
      <w:tabs>
        <w:tab w:val="left" w:pos="1440"/>
        <w:tab w:val="left" w:pos="2160"/>
      </w:tabs>
      <w:spacing w:after="240" w:line="288" w:lineRule="auto"/>
      <w:ind w:left="1440" w:hanging="1440"/>
    </w:pPr>
    <w:rPr>
      <w:caps/>
      <w:color w:val="78777C"/>
      <w:spacing w:val="-3"/>
      <w:lang w:val="en-US"/>
    </w:rPr>
  </w:style>
  <w:style w:type="paragraph" w:customStyle="1" w:styleId="TableSource">
    <w:name w:val="Table Source"/>
    <w:next w:val="Normal"/>
    <w:rsid w:val="000D2E6C"/>
    <w:pPr>
      <w:keepLines/>
    </w:pPr>
    <w:rPr>
      <w:rFonts w:ascii="Century Schoolbook" w:hAnsi="Century Schoolbook"/>
      <w:color w:val="0070C0"/>
      <w:spacing w:val="-3"/>
      <w:sz w:val="24"/>
      <w:lang w:val="en-US"/>
    </w:rPr>
  </w:style>
  <w:style w:type="character" w:customStyle="1" w:styleId="TableTitleChar">
    <w:name w:val="Table_Title Char"/>
    <w:link w:val="TableTitle"/>
    <w:locked/>
    <w:rsid w:val="000D2E6C"/>
    <w:rPr>
      <w:caps/>
      <w:color w:val="78777C"/>
      <w:spacing w:val="-3"/>
      <w:lang w:val="en-US"/>
    </w:rPr>
  </w:style>
  <w:style w:type="paragraph" w:customStyle="1" w:styleId="TableHeader1">
    <w:name w:val="Table Header 1"/>
    <w:basedOn w:val="Normal"/>
    <w:link w:val="TableHeader1Char"/>
    <w:autoRedefine/>
    <w:rsid w:val="000D2E6C"/>
    <w:pPr>
      <w:spacing w:before="60" w:after="60" w:line="240" w:lineRule="auto"/>
      <w:jc w:val="center"/>
    </w:pPr>
    <w:rPr>
      <w:b/>
      <w:color w:val="DC921A"/>
      <w:sz w:val="18"/>
    </w:rPr>
  </w:style>
  <w:style w:type="character" w:customStyle="1" w:styleId="TableHeader1Char">
    <w:name w:val="Table Header 1 Char"/>
    <w:link w:val="TableHeader1"/>
    <w:rsid w:val="000D2E6C"/>
    <w:rPr>
      <w:rFonts w:eastAsiaTheme="minorHAnsi" w:cstheme="minorBidi"/>
      <w:b/>
      <w:color w:val="DC921A"/>
      <w:sz w:val="18"/>
      <w:szCs w:val="22"/>
      <w:lang w:eastAsia="en-US"/>
    </w:rPr>
  </w:style>
  <w:style w:type="paragraph" w:customStyle="1" w:styleId="Table1Left">
    <w:name w:val="Table1_Left"/>
    <w:basedOn w:val="Normal"/>
    <w:autoRedefine/>
    <w:rsid w:val="000D2E6C"/>
    <w:pPr>
      <w:spacing w:before="60" w:after="60"/>
      <w:jc w:val="left"/>
    </w:pPr>
    <w:rPr>
      <w:bCs/>
      <w:sz w:val="18"/>
    </w:rPr>
  </w:style>
  <w:style w:type="paragraph" w:customStyle="1" w:styleId="Table1Right">
    <w:name w:val="Table 1_ Right"/>
    <w:basedOn w:val="Normal"/>
    <w:autoRedefine/>
    <w:rsid w:val="000D2E6C"/>
    <w:pPr>
      <w:spacing w:before="60" w:after="60"/>
      <w:jc w:val="right"/>
    </w:pPr>
    <w:rPr>
      <w:bCs/>
      <w:color w:val="0D0D0D" w:themeColor="text1" w:themeTint="F2"/>
      <w:sz w:val="18"/>
    </w:rPr>
  </w:style>
  <w:style w:type="paragraph" w:customStyle="1" w:styleId="Table1RightCenter">
    <w:name w:val="Table 1_ Right Center"/>
    <w:basedOn w:val="Normal"/>
    <w:autoRedefine/>
    <w:rsid w:val="000D2E6C"/>
    <w:pPr>
      <w:spacing w:before="60" w:after="60"/>
      <w:jc w:val="center"/>
    </w:pPr>
    <w:rPr>
      <w:color w:val="0D0D0D" w:themeColor="text1" w:themeTint="F2"/>
      <w:sz w:val="18"/>
    </w:rPr>
  </w:style>
  <w:style w:type="paragraph" w:customStyle="1" w:styleId="TableHeader2">
    <w:name w:val="Table Header 2"/>
    <w:basedOn w:val="Normal"/>
    <w:autoRedefine/>
    <w:rsid w:val="000D2E6C"/>
    <w:pPr>
      <w:spacing w:before="60" w:after="60"/>
      <w:jc w:val="center"/>
    </w:pPr>
    <w:rPr>
      <w:color w:val="592907" w:themeColor="accent3" w:themeShade="80"/>
      <w:sz w:val="18"/>
    </w:rPr>
  </w:style>
  <w:style w:type="paragraph" w:customStyle="1" w:styleId="Table2Left">
    <w:name w:val="Table 2_ Left"/>
    <w:basedOn w:val="Normal"/>
    <w:link w:val="Table2LeftChar"/>
    <w:autoRedefine/>
    <w:rsid w:val="000D2E6C"/>
    <w:pPr>
      <w:spacing w:before="60" w:after="60"/>
      <w:jc w:val="left"/>
    </w:pPr>
    <w:rPr>
      <w:rFonts w:cs="Arial"/>
      <w:color w:val="0D0D0D" w:themeColor="text1" w:themeTint="F2"/>
      <w:sz w:val="18"/>
    </w:rPr>
  </w:style>
  <w:style w:type="character" w:customStyle="1" w:styleId="Table2LeftChar">
    <w:name w:val="Table 2_ Left Char"/>
    <w:link w:val="Table2Left"/>
    <w:rsid w:val="000D2E6C"/>
    <w:rPr>
      <w:rFonts w:eastAsiaTheme="minorHAnsi" w:cs="Arial"/>
      <w:color w:val="0D0D0D" w:themeColor="text1" w:themeTint="F2"/>
      <w:sz w:val="18"/>
      <w:szCs w:val="22"/>
      <w:lang w:eastAsia="en-US"/>
    </w:rPr>
  </w:style>
  <w:style w:type="paragraph" w:customStyle="1" w:styleId="Table2Justify">
    <w:name w:val="Table 2_Justify"/>
    <w:basedOn w:val="ListParagraph"/>
    <w:link w:val="Table2JustifyChar"/>
    <w:autoRedefine/>
    <w:rsid w:val="000D2E6C"/>
    <w:pPr>
      <w:spacing w:before="60" w:after="60" w:line="312" w:lineRule="auto"/>
      <w:ind w:left="29"/>
      <w:contextualSpacing w:val="0"/>
    </w:pPr>
    <w:rPr>
      <w:rFonts w:eastAsia="Batang"/>
      <w:color w:val="0D0D0D" w:themeColor="text1" w:themeTint="F2"/>
      <w:sz w:val="18"/>
      <w:szCs w:val="24"/>
      <w:lang w:eastAsia="ko-KR"/>
    </w:rPr>
  </w:style>
  <w:style w:type="paragraph" w:styleId="ListParagraph">
    <w:name w:val="List Paragraph"/>
    <w:basedOn w:val="Normal"/>
    <w:link w:val="ListParagraphChar"/>
    <w:uiPriority w:val="34"/>
    <w:qFormat/>
    <w:rsid w:val="000D2E6C"/>
    <w:pPr>
      <w:spacing w:line="276" w:lineRule="auto"/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0D2E6C"/>
    <w:rPr>
      <w:rFonts w:eastAsiaTheme="minorHAnsi" w:cstheme="minorBidi"/>
      <w:sz w:val="21"/>
      <w:szCs w:val="22"/>
      <w:lang w:eastAsia="en-US"/>
    </w:rPr>
  </w:style>
  <w:style w:type="character" w:customStyle="1" w:styleId="Table2JustifyChar">
    <w:name w:val="Table 2_Justify Char"/>
    <w:link w:val="Table2Justify"/>
    <w:rsid w:val="000D2E6C"/>
    <w:rPr>
      <w:rFonts w:eastAsia="Batang" w:cstheme="minorBidi"/>
      <w:color w:val="0D0D0D" w:themeColor="text1" w:themeTint="F2"/>
      <w:sz w:val="18"/>
      <w:szCs w:val="24"/>
      <w:lang w:eastAsia="ko-KR"/>
    </w:rPr>
  </w:style>
  <w:style w:type="paragraph" w:customStyle="1" w:styleId="Head4">
    <w:name w:val="Head 4"/>
    <w:next w:val="Normal"/>
    <w:link w:val="Head4Char"/>
    <w:autoRedefine/>
    <w:qFormat/>
    <w:rsid w:val="000D2E6C"/>
    <w:pPr>
      <w:keepNext/>
      <w:keepLines/>
      <w:numPr>
        <w:ilvl w:val="4"/>
        <w:numId w:val="27"/>
      </w:numPr>
      <w:tabs>
        <w:tab w:val="left" w:pos="1728"/>
      </w:tabs>
      <w:spacing w:before="200" w:after="160"/>
      <w:ind w:left="1440" w:hanging="1440"/>
    </w:pPr>
    <w:rPr>
      <w:color w:val="4D4D4D"/>
      <w:spacing w:val="40"/>
      <w:lang w:val="en-US"/>
    </w:rPr>
  </w:style>
  <w:style w:type="character" w:customStyle="1" w:styleId="Head4Char">
    <w:name w:val="Head 4 Char"/>
    <w:link w:val="Head4"/>
    <w:rsid w:val="000D2E6C"/>
    <w:rPr>
      <w:color w:val="4D4D4D"/>
      <w:spacing w:val="40"/>
      <w:lang w:val="en-US"/>
    </w:rPr>
  </w:style>
  <w:style w:type="paragraph" w:customStyle="1" w:styleId="Head3">
    <w:name w:val="Head 3"/>
    <w:next w:val="Normal"/>
    <w:link w:val="Head3Char"/>
    <w:autoRedefine/>
    <w:qFormat/>
    <w:rsid w:val="000D2E6C"/>
    <w:pPr>
      <w:numPr>
        <w:ilvl w:val="3"/>
        <w:numId w:val="27"/>
      </w:numPr>
      <w:spacing w:before="20" w:after="160" w:line="288" w:lineRule="auto"/>
      <w:ind w:left="1008" w:hanging="1008"/>
    </w:pPr>
    <w:rPr>
      <w:color w:val="78777C"/>
      <w:spacing w:val="30"/>
      <w:lang w:val="en-US"/>
    </w:rPr>
  </w:style>
  <w:style w:type="character" w:customStyle="1" w:styleId="Head3Char">
    <w:name w:val="Head 3 Char"/>
    <w:link w:val="Head3"/>
    <w:rsid w:val="000D2E6C"/>
    <w:rPr>
      <w:color w:val="78777C"/>
      <w:spacing w:val="30"/>
      <w:lang w:val="en-US"/>
    </w:rPr>
  </w:style>
  <w:style w:type="paragraph" w:customStyle="1" w:styleId="Head1">
    <w:name w:val="Head 1"/>
    <w:next w:val="Normal"/>
    <w:link w:val="Head1Char"/>
    <w:autoRedefine/>
    <w:qFormat/>
    <w:rsid w:val="000D2E6C"/>
    <w:pPr>
      <w:keepNext/>
      <w:keepLines/>
      <w:numPr>
        <w:ilvl w:val="1"/>
        <w:numId w:val="27"/>
      </w:numPr>
      <w:tabs>
        <w:tab w:val="left" w:pos="1008"/>
      </w:tabs>
      <w:spacing w:before="160" w:after="160" w:line="288" w:lineRule="auto"/>
      <w:ind w:left="792" w:hanging="792"/>
    </w:pPr>
    <w:rPr>
      <w:color w:val="78777C"/>
      <w:spacing w:val="-3"/>
      <w:sz w:val="26"/>
      <w:lang w:val="en-US"/>
    </w:rPr>
  </w:style>
  <w:style w:type="character" w:customStyle="1" w:styleId="Head1Char">
    <w:name w:val="Head 1 Char"/>
    <w:link w:val="Head1"/>
    <w:rsid w:val="000D2E6C"/>
    <w:rPr>
      <w:color w:val="78777C"/>
      <w:spacing w:val="-3"/>
      <w:sz w:val="26"/>
      <w:lang w:val="en-US"/>
    </w:rPr>
  </w:style>
  <w:style w:type="paragraph" w:styleId="TOC3">
    <w:name w:val="toc 3"/>
    <w:next w:val="Normal"/>
    <w:autoRedefine/>
    <w:uiPriority w:val="39"/>
    <w:rsid w:val="000D2E6C"/>
    <w:pPr>
      <w:tabs>
        <w:tab w:val="left" w:pos="2448"/>
        <w:tab w:val="right" w:leader="dot" w:pos="10078"/>
      </w:tabs>
      <w:spacing w:after="100"/>
      <w:ind w:left="2232" w:right="389" w:hanging="936"/>
    </w:pPr>
    <w:rPr>
      <w:noProof/>
      <w:color w:val="626262"/>
      <w:spacing w:val="-3"/>
      <w:sz w:val="18"/>
      <w:lang w:val="en-US"/>
    </w:rPr>
  </w:style>
  <w:style w:type="paragraph" w:customStyle="1" w:styleId="Bullet">
    <w:name w:val="Bullet"/>
    <w:link w:val="BulletChar"/>
    <w:autoRedefine/>
    <w:rsid w:val="000D2E6C"/>
    <w:pPr>
      <w:keepLines/>
      <w:numPr>
        <w:numId w:val="8"/>
      </w:numPr>
      <w:spacing w:before="120" w:line="312" w:lineRule="auto"/>
    </w:pPr>
    <w:rPr>
      <w:color w:val="000000" w:themeColor="text1"/>
      <w:spacing w:val="-3"/>
      <w:lang w:val="en-US"/>
    </w:rPr>
  </w:style>
  <w:style w:type="character" w:customStyle="1" w:styleId="BulletChar">
    <w:name w:val="Bullet Char"/>
    <w:link w:val="Bullet"/>
    <w:rsid w:val="000D2E6C"/>
    <w:rPr>
      <w:color w:val="000000" w:themeColor="text1"/>
      <w:spacing w:val="-3"/>
      <w:lang w:val="en-US"/>
    </w:rPr>
  </w:style>
  <w:style w:type="paragraph" w:customStyle="1" w:styleId="Head2">
    <w:name w:val="Head 2"/>
    <w:next w:val="Normal"/>
    <w:link w:val="Head2CharChar"/>
    <w:autoRedefine/>
    <w:qFormat/>
    <w:rsid w:val="000D2E6C"/>
    <w:pPr>
      <w:keepNext/>
      <w:keepLines/>
      <w:numPr>
        <w:ilvl w:val="2"/>
        <w:numId w:val="27"/>
      </w:numPr>
      <w:tabs>
        <w:tab w:val="clear" w:pos="576"/>
        <w:tab w:val="num" w:pos="540"/>
        <w:tab w:val="left" w:pos="720"/>
      </w:tabs>
      <w:spacing w:before="200" w:after="160"/>
      <w:ind w:left="936" w:hanging="936"/>
    </w:pPr>
    <w:rPr>
      <w:color w:val="78777C"/>
      <w:spacing w:val="20"/>
      <w:sz w:val="22"/>
      <w:lang w:val="en-GB"/>
    </w:rPr>
  </w:style>
  <w:style w:type="character" w:customStyle="1" w:styleId="Head2CharChar">
    <w:name w:val="Head 2 Char Char"/>
    <w:link w:val="Head2"/>
    <w:rsid w:val="000D2E6C"/>
    <w:rPr>
      <w:color w:val="78777C"/>
      <w:spacing w:val="20"/>
      <w:sz w:val="22"/>
      <w:lang w:val="en-GB"/>
    </w:rPr>
  </w:style>
  <w:style w:type="paragraph" w:styleId="TOC4">
    <w:name w:val="toc 4"/>
    <w:next w:val="Normal"/>
    <w:autoRedefine/>
    <w:uiPriority w:val="39"/>
    <w:rsid w:val="000D2E6C"/>
    <w:pPr>
      <w:tabs>
        <w:tab w:val="left" w:pos="3060"/>
        <w:tab w:val="right" w:leader="dot" w:pos="10078"/>
      </w:tabs>
      <w:spacing w:after="100"/>
      <w:ind w:left="2664" w:right="389" w:hanging="792"/>
    </w:pPr>
    <w:rPr>
      <w:noProof/>
      <w:color w:val="626262"/>
      <w:spacing w:val="-3"/>
      <w:sz w:val="18"/>
      <w:lang w:val="en-US"/>
    </w:rPr>
  </w:style>
  <w:style w:type="paragraph" w:customStyle="1" w:styleId="Summaryhead">
    <w:name w:val="Summary head"/>
    <w:basedOn w:val="Normal"/>
    <w:autoRedefine/>
    <w:rsid w:val="000D2E6C"/>
    <w:pPr>
      <w:spacing w:before="700" w:after="400"/>
    </w:pPr>
    <w:rPr>
      <w:b/>
      <w:caps/>
      <w:color w:val="4F81BD"/>
      <w:sz w:val="32"/>
    </w:rPr>
  </w:style>
  <w:style w:type="paragraph" w:customStyle="1" w:styleId="StyleHead3ZWAdobeF1ptAutoNounderline">
    <w:name w:val="Style Head 3 + ZWAdobeF 1 pt Auto No underline"/>
    <w:basedOn w:val="Head3"/>
    <w:link w:val="StyleHead3ZWAdobeF1ptAutoNounderlineChar"/>
    <w:autoRedefine/>
    <w:rsid w:val="000D2E6C"/>
    <w:pPr>
      <w:numPr>
        <w:ilvl w:val="0"/>
        <w:numId w:val="0"/>
      </w:numPr>
    </w:pPr>
    <w:rPr>
      <w:rFonts w:ascii="ZWAdobeF" w:hAnsi="ZWAdobeF" w:cs="ZWAdobeF"/>
      <w:color w:val="auto"/>
      <w:spacing w:val="0"/>
      <w:sz w:val="2"/>
      <w:szCs w:val="2"/>
    </w:rPr>
  </w:style>
  <w:style w:type="character" w:customStyle="1" w:styleId="StyleHead3ZWAdobeF1ptAutoNounderlineChar">
    <w:name w:val="Style Head 3 + ZWAdobeF 1 pt Auto No underline Char"/>
    <w:link w:val="StyleHead3ZWAdobeF1ptAutoNounderline"/>
    <w:rsid w:val="000D2E6C"/>
    <w:rPr>
      <w:rFonts w:ascii="ZWAdobeF" w:hAnsi="ZWAdobeF" w:cs="ZWAdobeF"/>
      <w:sz w:val="2"/>
      <w:szCs w:val="2"/>
      <w:lang w:val="en-US"/>
    </w:rPr>
  </w:style>
  <w:style w:type="character" w:customStyle="1" w:styleId="Footnote1CharChar">
    <w:name w:val="Footnote_1 Char Char"/>
    <w:locked/>
    <w:rsid w:val="000D2E6C"/>
    <w:rPr>
      <w:rFonts w:ascii="Verdana" w:hAnsi="Verdana"/>
      <w:spacing w:val="-3"/>
      <w:lang w:val="en-US" w:eastAsia="en-IN" w:bidi="ar-SA"/>
    </w:rPr>
  </w:style>
  <w:style w:type="character" w:styleId="Hyperlink">
    <w:name w:val="Hyperlink"/>
    <w:uiPriority w:val="99"/>
    <w:rsid w:val="000D2E6C"/>
    <w:rPr>
      <w:color w:val="0000FF"/>
      <w:u w:val="single"/>
    </w:rPr>
  </w:style>
  <w:style w:type="paragraph" w:customStyle="1" w:styleId="Head5">
    <w:name w:val="Head 5"/>
    <w:next w:val="Normal"/>
    <w:autoRedefine/>
    <w:qFormat/>
    <w:rsid w:val="000D2E6C"/>
    <w:pPr>
      <w:keepNext/>
      <w:keepLines/>
      <w:numPr>
        <w:ilvl w:val="5"/>
        <w:numId w:val="27"/>
      </w:numPr>
      <w:tabs>
        <w:tab w:val="clear" w:pos="1008"/>
        <w:tab w:val="left" w:pos="648"/>
      </w:tabs>
      <w:spacing w:before="200" w:after="160"/>
      <w:ind w:left="1440" w:hanging="1440"/>
    </w:pPr>
    <w:rPr>
      <w:rFonts w:ascii="Open Sans" w:hAnsi="Open Sans"/>
      <w:color w:val="4D4D4D"/>
      <w:spacing w:val="-3"/>
      <w:lang w:val="en-US"/>
    </w:rPr>
  </w:style>
  <w:style w:type="paragraph" w:styleId="TOC2">
    <w:name w:val="toc 2"/>
    <w:next w:val="Normal"/>
    <w:autoRedefine/>
    <w:uiPriority w:val="39"/>
    <w:rsid w:val="000D2E6C"/>
    <w:pPr>
      <w:tabs>
        <w:tab w:val="left" w:pos="1379"/>
        <w:tab w:val="right" w:leader="dot" w:pos="10078"/>
      </w:tabs>
      <w:spacing w:after="100"/>
      <w:ind w:left="1296" w:right="389" w:hanging="864"/>
    </w:pPr>
    <w:rPr>
      <w:color w:val="78777C"/>
      <w:spacing w:val="-3"/>
      <w:lang w:val="en-US"/>
    </w:rPr>
  </w:style>
  <w:style w:type="paragraph" w:styleId="TOC5">
    <w:name w:val="toc 5"/>
    <w:next w:val="Normal"/>
    <w:autoRedefine/>
    <w:uiPriority w:val="39"/>
    <w:rsid w:val="000D2E6C"/>
    <w:pPr>
      <w:tabs>
        <w:tab w:val="left" w:pos="3780"/>
        <w:tab w:val="right" w:leader="dot" w:pos="9720"/>
      </w:tabs>
      <w:spacing w:after="100"/>
      <w:ind w:left="3384" w:right="389" w:hanging="936"/>
    </w:pPr>
    <w:rPr>
      <w:rFonts w:ascii="Century Gothic" w:hAnsi="Century Gothic"/>
      <w:i/>
      <w:noProof/>
      <w:color w:val="626262"/>
      <w:spacing w:val="-3"/>
      <w:sz w:val="18"/>
      <w:lang w:val="en-US"/>
    </w:rPr>
  </w:style>
  <w:style w:type="paragraph" w:styleId="TOC1">
    <w:name w:val="toc 1"/>
    <w:next w:val="Normal"/>
    <w:autoRedefine/>
    <w:uiPriority w:val="39"/>
    <w:rsid w:val="000D2E6C"/>
    <w:pPr>
      <w:tabs>
        <w:tab w:val="right" w:leader="dot" w:pos="10078"/>
      </w:tabs>
      <w:spacing w:before="240" w:line="360" w:lineRule="auto"/>
      <w:ind w:left="360" w:right="389" w:hanging="360"/>
    </w:pPr>
    <w:rPr>
      <w:color w:val="E59C24"/>
      <w:spacing w:val="-3"/>
      <w:sz w:val="26"/>
      <w:lang w:val="en-US"/>
    </w:rPr>
  </w:style>
  <w:style w:type="paragraph" w:styleId="TOC6">
    <w:name w:val="toc 6"/>
    <w:basedOn w:val="Normal"/>
    <w:next w:val="Normal"/>
    <w:autoRedefine/>
    <w:uiPriority w:val="39"/>
    <w:rsid w:val="000D2E6C"/>
    <w:pPr>
      <w:tabs>
        <w:tab w:val="left" w:pos="4140"/>
        <w:tab w:val="right" w:pos="9720"/>
      </w:tabs>
      <w:spacing w:after="100" w:line="240" w:lineRule="auto"/>
      <w:ind w:left="4176" w:right="27" w:hanging="1296"/>
    </w:pPr>
    <w:rPr>
      <w:rFonts w:ascii="Century Gothic" w:hAnsi="Century Gothic"/>
      <w:i/>
      <w:noProof/>
      <w:color w:val="626262"/>
      <w:sz w:val="18"/>
    </w:rPr>
  </w:style>
  <w:style w:type="paragraph" w:customStyle="1" w:styleId="Disclaimer">
    <w:name w:val="Disclaimer"/>
    <w:basedOn w:val="Normal"/>
    <w:autoRedefine/>
    <w:rsid w:val="000D2E6C"/>
    <w:pPr>
      <w:spacing w:after="120"/>
    </w:pPr>
  </w:style>
  <w:style w:type="paragraph" w:styleId="TableofFigures">
    <w:name w:val="table of figures"/>
    <w:aliases w:val="List of Table,Table of Contents"/>
    <w:next w:val="TOC1"/>
    <w:autoRedefine/>
    <w:uiPriority w:val="99"/>
    <w:rsid w:val="000D2E6C"/>
    <w:pPr>
      <w:tabs>
        <w:tab w:val="left" w:pos="990"/>
        <w:tab w:val="right" w:pos="10080"/>
      </w:tabs>
      <w:spacing w:after="100"/>
      <w:ind w:left="1008" w:right="27" w:hanging="1008"/>
    </w:pPr>
    <w:rPr>
      <w:caps/>
      <w:color w:val="626262"/>
      <w:spacing w:val="-3"/>
      <w:lang w:val="en-US"/>
    </w:rPr>
  </w:style>
  <w:style w:type="character" w:styleId="PageNumber">
    <w:name w:val="page number"/>
    <w:rsid w:val="000D2E6C"/>
    <w:rPr>
      <w:rFonts w:ascii="Verdana" w:hAnsi="Verdana"/>
      <w:dstrike w:val="0"/>
      <w:sz w:val="20"/>
      <w:vertAlign w:val="baseline"/>
    </w:rPr>
  </w:style>
  <w:style w:type="paragraph" w:styleId="NormalWeb">
    <w:name w:val="Normal (Web)"/>
    <w:basedOn w:val="Normal"/>
    <w:uiPriority w:val="99"/>
    <w:rsid w:val="000D2E6C"/>
    <w:rPr>
      <w:rFonts w:ascii="Arial Narrow" w:hAnsi="Arial Narrow" w:cs="Arial"/>
      <w:color w:val="333333"/>
      <w:szCs w:val="18"/>
    </w:rPr>
  </w:style>
  <w:style w:type="paragraph" w:styleId="Footer">
    <w:name w:val="footer"/>
    <w:aliases w:val="Footnote_1"/>
    <w:basedOn w:val="Normal"/>
    <w:link w:val="FooterChar"/>
    <w:uiPriority w:val="99"/>
    <w:rsid w:val="000D2E6C"/>
    <w:pPr>
      <w:tabs>
        <w:tab w:val="center" w:pos="4320"/>
        <w:tab w:val="right" w:pos="8640"/>
      </w:tabs>
    </w:pPr>
  </w:style>
  <w:style w:type="character" w:customStyle="1" w:styleId="FooterChar">
    <w:name w:val="Footer Char"/>
    <w:aliases w:val="Footnote_1 Char"/>
    <w:link w:val="Footer"/>
    <w:uiPriority w:val="99"/>
    <w:locked/>
    <w:rsid w:val="000D2E6C"/>
    <w:rPr>
      <w:rFonts w:eastAsiaTheme="minorHAnsi" w:cstheme="minorBidi"/>
      <w:sz w:val="21"/>
      <w:szCs w:val="22"/>
      <w:lang w:eastAsia="en-US"/>
    </w:rPr>
  </w:style>
  <w:style w:type="paragraph" w:customStyle="1" w:styleId="SourceNote">
    <w:name w:val="Source Note"/>
    <w:basedOn w:val="SummaryTableSource"/>
    <w:link w:val="SourceNoteChar"/>
    <w:autoRedefine/>
    <w:rsid w:val="000D2E6C"/>
    <w:pPr>
      <w:spacing w:before="120"/>
    </w:pPr>
    <w:rPr>
      <w:rFonts w:ascii="Franklin Gothic Medium" w:hAnsi="Franklin Gothic Medium"/>
      <w:color w:val="595959" w:themeColor="text1" w:themeTint="A6"/>
      <w:sz w:val="16"/>
    </w:rPr>
  </w:style>
  <w:style w:type="paragraph" w:customStyle="1" w:styleId="SummaryTableSource">
    <w:name w:val="Summary Table Source"/>
    <w:next w:val="Normal"/>
    <w:link w:val="SummaryTableSourceChar"/>
    <w:rsid w:val="000D2E6C"/>
    <w:pPr>
      <w:tabs>
        <w:tab w:val="right" w:pos="8928"/>
      </w:tabs>
    </w:pPr>
    <w:rPr>
      <w:rFonts w:ascii="Century Schoolbook" w:hAnsi="Century Schoolbook"/>
      <w:color w:val="0070C0"/>
      <w:spacing w:val="-3"/>
      <w:sz w:val="24"/>
      <w:lang w:val="en-US"/>
    </w:rPr>
  </w:style>
  <w:style w:type="character" w:customStyle="1" w:styleId="SummaryTableSourceChar">
    <w:name w:val="Summary Table Source Char"/>
    <w:link w:val="SummaryTableSource"/>
    <w:rsid w:val="000D2E6C"/>
    <w:rPr>
      <w:rFonts w:ascii="Century Schoolbook" w:hAnsi="Century Schoolbook"/>
      <w:color w:val="0070C0"/>
      <w:spacing w:val="-3"/>
      <w:sz w:val="24"/>
      <w:lang w:val="en-US"/>
    </w:rPr>
  </w:style>
  <w:style w:type="character" w:customStyle="1" w:styleId="SourceNoteChar">
    <w:name w:val="Source Note Char"/>
    <w:link w:val="SourceNote"/>
    <w:rsid w:val="000D2E6C"/>
    <w:rPr>
      <w:color w:val="595959" w:themeColor="text1" w:themeTint="A6"/>
      <w:spacing w:val="-3"/>
      <w:sz w:val="16"/>
      <w:lang w:val="en-US"/>
    </w:rPr>
  </w:style>
  <w:style w:type="paragraph" w:customStyle="1" w:styleId="Style1">
    <w:name w:val="Style1"/>
    <w:autoRedefine/>
    <w:rsid w:val="000D2E6C"/>
    <w:pPr>
      <w:spacing w:before="300"/>
    </w:pPr>
    <w:rPr>
      <w:rFonts w:ascii="Roboto Condensed" w:hAnsi="Roboto Condensed"/>
      <w:b/>
      <w:color w:val="E59C24"/>
      <w:spacing w:val="-3"/>
      <w:sz w:val="40"/>
      <w:lang w:val="en-US"/>
    </w:rPr>
  </w:style>
  <w:style w:type="table" w:customStyle="1" w:styleId="ListTable6Colorful-Accent11">
    <w:name w:val="List Table 6 Colorful - Accent 11"/>
    <w:basedOn w:val="TableNormal"/>
    <w:uiPriority w:val="51"/>
    <w:rsid w:val="00022490"/>
    <w:rPr>
      <w:color w:val="AD7500" w:themeColor="accent1" w:themeShade="BF"/>
    </w:rPr>
    <w:tblPr>
      <w:tblStyleRowBandSize w:val="1"/>
      <w:tblStyleColBandSize w:val="1"/>
      <w:tblBorders>
        <w:top w:val="single" w:sz="4" w:space="0" w:color="E89D00" w:themeColor="accent1"/>
        <w:bottom w:val="single" w:sz="4" w:space="0" w:color="E89D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89D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89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C7" w:themeFill="accent1" w:themeFillTint="33"/>
      </w:tcPr>
    </w:tblStylePr>
    <w:tblStylePr w:type="band1Horz">
      <w:tblPr/>
      <w:tcPr>
        <w:shd w:val="clear" w:color="auto" w:fill="FFECC7" w:themeFill="accent1" w:themeFillTint="33"/>
      </w:tcPr>
    </w:tblStylePr>
  </w:style>
  <w:style w:type="paragraph" w:customStyle="1" w:styleId="BoldText">
    <w:name w:val="Bold Text"/>
    <w:basedOn w:val="Normal"/>
    <w:link w:val="BoldTextChar"/>
    <w:autoRedefine/>
    <w:rsid w:val="000D2E6C"/>
    <w:pPr>
      <w:spacing w:after="60"/>
    </w:pPr>
    <w:rPr>
      <w:b/>
      <w:color w:val="595959" w:themeColor="text1" w:themeTint="A6"/>
    </w:rPr>
  </w:style>
  <w:style w:type="character" w:customStyle="1" w:styleId="BoldTextChar">
    <w:name w:val="Bold Text Char"/>
    <w:link w:val="BoldText"/>
    <w:rsid w:val="000D2E6C"/>
    <w:rPr>
      <w:rFonts w:eastAsiaTheme="minorHAnsi" w:cstheme="minorBidi"/>
      <w:b/>
      <w:color w:val="595959" w:themeColor="text1" w:themeTint="A6"/>
      <w:sz w:val="21"/>
      <w:szCs w:val="22"/>
      <w:lang w:eastAsia="en-US"/>
    </w:rPr>
  </w:style>
  <w:style w:type="paragraph" w:styleId="ListBullet2">
    <w:name w:val="List Bullet 2"/>
    <w:basedOn w:val="Normal"/>
    <w:rsid w:val="000D2E6C"/>
    <w:pPr>
      <w:numPr>
        <w:numId w:val="1"/>
      </w:numPr>
    </w:pPr>
  </w:style>
  <w:style w:type="paragraph" w:customStyle="1" w:styleId="SummaryHeading">
    <w:name w:val="Summary Heading"/>
    <w:basedOn w:val="Normal"/>
    <w:autoRedefine/>
    <w:rsid w:val="000D2E6C"/>
    <w:pPr>
      <w:numPr>
        <w:numId w:val="4"/>
      </w:numPr>
      <w:tabs>
        <w:tab w:val="left" w:pos="432"/>
      </w:tabs>
      <w:spacing w:before="320"/>
    </w:pPr>
    <w:rPr>
      <w:b/>
      <w:caps/>
      <w:color w:val="0065B0"/>
      <w:sz w:val="26"/>
    </w:rPr>
  </w:style>
  <w:style w:type="paragraph" w:customStyle="1" w:styleId="KeyFindings">
    <w:name w:val="Key Findings"/>
    <w:basedOn w:val="Normal"/>
    <w:autoRedefine/>
    <w:rsid w:val="000D2E6C"/>
    <w:pPr>
      <w:spacing w:before="300"/>
    </w:pPr>
    <w:rPr>
      <w:rFonts w:ascii="Bodoni MT" w:hAnsi="Bodoni MT"/>
      <w:i/>
      <w:color w:val="335ABB"/>
      <w:sz w:val="30"/>
    </w:rPr>
  </w:style>
  <w:style w:type="character" w:customStyle="1" w:styleId="ContactDetailsChar">
    <w:name w:val="Contact Details Char"/>
    <w:link w:val="ContactDetails"/>
    <w:rsid w:val="00586D53"/>
    <w:rPr>
      <w:rFonts w:eastAsiaTheme="minorHAnsi" w:cstheme="minorBidi"/>
      <w:b/>
      <w:color w:val="78777C"/>
      <w:sz w:val="22"/>
      <w:szCs w:val="22"/>
      <w:lang w:eastAsia="en-US"/>
    </w:rPr>
  </w:style>
  <w:style w:type="paragraph" w:customStyle="1" w:styleId="ContactDetails">
    <w:name w:val="Contact Details"/>
    <w:basedOn w:val="Normal"/>
    <w:link w:val="ContactDetailsChar"/>
    <w:autoRedefine/>
    <w:rsid w:val="00586D53"/>
    <w:pPr>
      <w:spacing w:after="120"/>
    </w:pPr>
    <w:rPr>
      <w:b/>
      <w:color w:val="78777C"/>
    </w:rPr>
  </w:style>
  <w:style w:type="paragraph" w:customStyle="1" w:styleId="ExecutiveSummary">
    <w:name w:val="Executive Summary"/>
    <w:basedOn w:val="Normal"/>
    <w:autoRedefine/>
    <w:rsid w:val="000D2E6C"/>
    <w:pPr>
      <w:pageBreakBefore/>
      <w:shd w:val="clear" w:color="auto" w:fill="00518E"/>
      <w:spacing w:line="264" w:lineRule="auto"/>
      <w:ind w:firstLine="144"/>
    </w:pPr>
    <w:rPr>
      <w:rFonts w:ascii="Cambria" w:hAnsi="Cambria"/>
      <w:b/>
      <w:caps/>
      <w:color w:val="FFFFFF"/>
      <w:sz w:val="36"/>
    </w:rPr>
  </w:style>
  <w:style w:type="paragraph" w:customStyle="1" w:styleId="summery2">
    <w:name w:val="summery 2"/>
    <w:basedOn w:val="SummarySubHead"/>
    <w:rsid w:val="000D2E6C"/>
  </w:style>
  <w:style w:type="paragraph" w:customStyle="1" w:styleId="SummarySubHead">
    <w:name w:val="Summary Sub Head"/>
    <w:basedOn w:val="SummaryHeading"/>
    <w:autoRedefine/>
    <w:rsid w:val="000D2E6C"/>
    <w:pPr>
      <w:numPr>
        <w:numId w:val="19"/>
      </w:numPr>
      <w:tabs>
        <w:tab w:val="left" w:pos="720"/>
      </w:tabs>
      <w:spacing w:line="240" w:lineRule="auto"/>
    </w:pPr>
    <w:rPr>
      <w:color w:val="17365D"/>
      <w:sz w:val="24"/>
    </w:rPr>
  </w:style>
  <w:style w:type="paragraph" w:customStyle="1" w:styleId="TableBullet">
    <w:name w:val="Table Bullet"/>
    <w:basedOn w:val="Bullet"/>
    <w:autoRedefine/>
    <w:rsid w:val="000D2E6C"/>
    <w:pPr>
      <w:numPr>
        <w:numId w:val="10"/>
      </w:numPr>
      <w:tabs>
        <w:tab w:val="left" w:pos="720"/>
        <w:tab w:val="left" w:pos="1152"/>
      </w:tabs>
      <w:spacing w:before="60" w:line="276" w:lineRule="auto"/>
      <w:ind w:left="288" w:hanging="288"/>
    </w:pPr>
    <w:rPr>
      <w:sz w:val="18"/>
    </w:rPr>
  </w:style>
  <w:style w:type="paragraph" w:styleId="Header">
    <w:name w:val="header"/>
    <w:basedOn w:val="Normal"/>
    <w:link w:val="HeaderChar"/>
    <w:uiPriority w:val="99"/>
    <w:rsid w:val="000D2E6C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locked/>
    <w:rsid w:val="000D2E6C"/>
    <w:rPr>
      <w:rFonts w:eastAsiaTheme="minorHAnsi" w:cstheme="minorBidi"/>
      <w:sz w:val="21"/>
      <w:szCs w:val="22"/>
      <w:lang w:eastAsia="en-US"/>
    </w:rPr>
  </w:style>
  <w:style w:type="paragraph" w:customStyle="1" w:styleId="FigureSource">
    <w:name w:val="Figure Source"/>
    <w:next w:val="Normal"/>
    <w:rsid w:val="000D2E6C"/>
    <w:pPr>
      <w:keepLines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Legend">
    <w:name w:val="Legend"/>
    <w:next w:val="Normal"/>
    <w:rsid w:val="000D2E6C"/>
    <w:pPr>
      <w:keepNext/>
      <w:keepLines/>
      <w:jc w:val="center"/>
    </w:pPr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customStyle="1" w:styleId="Sub6HeadSSSSSS">
    <w:name w:val="Sub6 Head (SSSSSS)"/>
    <w:next w:val="Normal"/>
    <w:rsid w:val="000D2E6C"/>
    <w:pPr>
      <w:keepNext/>
      <w:keepLines/>
      <w:ind w:left="360" w:hanging="360"/>
    </w:pPr>
    <w:rPr>
      <w:rFonts w:ascii="Century Schoolbook" w:hAnsi="Century Schoolbook"/>
      <w:i/>
      <w:color w:val="0070C0"/>
      <w:spacing w:val="-3"/>
      <w:sz w:val="24"/>
      <w:lang w:val="en-US"/>
    </w:rPr>
  </w:style>
  <w:style w:type="paragraph" w:styleId="TOC7">
    <w:name w:val="toc 7"/>
    <w:basedOn w:val="Normal"/>
    <w:next w:val="Normal"/>
    <w:autoRedefine/>
    <w:uiPriority w:val="39"/>
    <w:rsid w:val="000D2E6C"/>
    <w:pPr>
      <w:tabs>
        <w:tab w:val="left" w:pos="5184"/>
        <w:tab w:val="right" w:leader="dot" w:pos="9360"/>
      </w:tabs>
      <w:ind w:left="3960" w:right="720" w:hanging="360"/>
    </w:pPr>
  </w:style>
  <w:style w:type="paragraph" w:styleId="TOC8">
    <w:name w:val="toc 8"/>
    <w:basedOn w:val="Normal"/>
    <w:next w:val="Normal"/>
    <w:uiPriority w:val="39"/>
    <w:rsid w:val="000D2E6C"/>
    <w:pPr>
      <w:tabs>
        <w:tab w:val="right" w:leader="dot" w:pos="9360"/>
      </w:tabs>
      <w:ind w:left="5400" w:right="720" w:hanging="360"/>
    </w:pPr>
  </w:style>
  <w:style w:type="paragraph" w:styleId="TOC9">
    <w:name w:val="toc 9"/>
    <w:basedOn w:val="Normal"/>
    <w:uiPriority w:val="39"/>
    <w:rsid w:val="000D2E6C"/>
    <w:pPr>
      <w:tabs>
        <w:tab w:val="right" w:leader="dot" w:pos="8640"/>
      </w:tabs>
      <w:ind w:left="1540"/>
    </w:pPr>
    <w:rPr>
      <w:sz w:val="18"/>
    </w:rPr>
  </w:style>
  <w:style w:type="paragraph" w:customStyle="1" w:styleId="TOCBase">
    <w:name w:val="TOC Base"/>
    <w:rsid w:val="000D2E6C"/>
    <w:pPr>
      <w:tabs>
        <w:tab w:val="right" w:leader="dot" w:pos="8640"/>
      </w:tabs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TableBody">
    <w:name w:val="Table Body"/>
    <w:next w:val="TableSource"/>
    <w:rsid w:val="000D2E6C"/>
    <w:pPr>
      <w:keepNext/>
      <w:keepLines/>
      <w:jc w:val="center"/>
    </w:pPr>
    <w:rPr>
      <w:rFonts w:ascii="CentSchbook BT" w:hAnsi="CentSchbook BT"/>
      <w:color w:val="0070C0"/>
      <w:spacing w:val="-3"/>
      <w:sz w:val="24"/>
      <w:lang w:val="en-US"/>
    </w:rPr>
  </w:style>
  <w:style w:type="paragraph" w:customStyle="1" w:styleId="FigureBody">
    <w:name w:val="Figure Body"/>
    <w:next w:val="FigureSource"/>
    <w:rsid w:val="000D2E6C"/>
    <w:pPr>
      <w:keepNext/>
      <w:keepLines/>
      <w:jc w:val="center"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ListofFiguresHeading">
    <w:name w:val="List of Figures Heading"/>
    <w:next w:val="TOC1"/>
    <w:rsid w:val="000D2E6C"/>
    <w:pPr>
      <w:keepNext/>
      <w:keepLines/>
      <w:spacing w:before="240" w:after="480"/>
      <w:jc w:val="center"/>
    </w:pPr>
    <w:rPr>
      <w:rFonts w:ascii="CentSchbook BT" w:hAnsi="CentSchbook BT"/>
      <w:b/>
      <w:caps/>
      <w:color w:val="0070C0"/>
      <w:spacing w:val="-3"/>
      <w:sz w:val="24"/>
      <w:lang w:val="en-US"/>
    </w:rPr>
  </w:style>
  <w:style w:type="paragraph" w:customStyle="1" w:styleId="ListofTablesHeading">
    <w:name w:val="List of Tables Heading"/>
    <w:next w:val="TOC1"/>
    <w:rsid w:val="000D2E6C"/>
    <w:pPr>
      <w:keepNext/>
      <w:keepLines/>
      <w:spacing w:before="240" w:after="480"/>
      <w:jc w:val="center"/>
    </w:pPr>
    <w:rPr>
      <w:rFonts w:ascii="CentSchbook BT" w:hAnsi="CentSchbook BT"/>
      <w:b/>
      <w:caps/>
      <w:color w:val="0070C0"/>
      <w:spacing w:val="-3"/>
      <w:sz w:val="24"/>
      <w:lang w:val="en-US"/>
    </w:rPr>
  </w:style>
  <w:style w:type="paragraph" w:customStyle="1" w:styleId="ChartNumber">
    <w:name w:val="Chart Number"/>
    <w:next w:val="ChartTitle"/>
    <w:rsid w:val="000D2E6C"/>
    <w:pPr>
      <w:keepNext/>
      <w:keepLines/>
      <w:jc w:val="center"/>
    </w:pPr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customStyle="1" w:styleId="ChartTitle">
    <w:name w:val="Chart Title"/>
    <w:next w:val="Normal"/>
    <w:rsid w:val="000D2E6C"/>
    <w:pPr>
      <w:keepNext/>
      <w:keepLines/>
      <w:jc w:val="center"/>
    </w:pPr>
    <w:rPr>
      <w:rFonts w:ascii="CentSchbook BT" w:hAnsi="CentSchbook BT"/>
      <w:b/>
      <w:caps/>
      <w:color w:val="0070C0"/>
      <w:spacing w:val="-3"/>
      <w:sz w:val="24"/>
      <w:lang w:val="en-US"/>
    </w:rPr>
  </w:style>
  <w:style w:type="paragraph" w:customStyle="1" w:styleId="FigureNumber">
    <w:name w:val="Figure Number"/>
    <w:next w:val="FigureTitle"/>
    <w:rsid w:val="000D2E6C"/>
    <w:pPr>
      <w:keepNext/>
      <w:keepLines/>
      <w:jc w:val="center"/>
    </w:pPr>
    <w:rPr>
      <w:rFonts w:ascii="Century Schoolbook" w:hAnsi="Century Schoolbook"/>
      <w:b/>
      <w:caps/>
      <w:noProof/>
      <w:color w:val="0070C0"/>
      <w:spacing w:val="-3"/>
      <w:sz w:val="24"/>
    </w:rPr>
  </w:style>
  <w:style w:type="paragraph" w:customStyle="1" w:styleId="ChartSource">
    <w:name w:val="Chart Source"/>
    <w:rsid w:val="000D2E6C"/>
    <w:pPr>
      <w:keepLines/>
    </w:pPr>
    <w:rPr>
      <w:rFonts w:ascii="CentSchbook BT" w:hAnsi="CentSchbook BT"/>
      <w:color w:val="0070C0"/>
      <w:spacing w:val="-3"/>
      <w:sz w:val="24"/>
      <w:lang w:val="en-US"/>
    </w:rPr>
  </w:style>
  <w:style w:type="paragraph" w:customStyle="1" w:styleId="Footnote">
    <w:name w:val="Footnote"/>
    <w:link w:val="FootnoteChar"/>
    <w:rsid w:val="000D2E6C"/>
    <w:pPr>
      <w:keepLines/>
    </w:pPr>
    <w:rPr>
      <w:rFonts w:ascii="Century Schoolbook" w:hAnsi="Century Schoolbook"/>
      <w:color w:val="0070C0"/>
      <w:spacing w:val="-3"/>
      <w:lang w:val="en-US"/>
    </w:rPr>
  </w:style>
  <w:style w:type="character" w:customStyle="1" w:styleId="FootnoteChar">
    <w:name w:val="Footnote Char"/>
    <w:link w:val="Footnote"/>
    <w:rsid w:val="000D2E6C"/>
    <w:rPr>
      <w:rFonts w:ascii="Century Schoolbook" w:hAnsi="Century Schoolbook"/>
      <w:color w:val="0070C0"/>
      <w:spacing w:val="-3"/>
      <w:lang w:val="en-US"/>
    </w:rPr>
  </w:style>
  <w:style w:type="paragraph" w:customStyle="1" w:styleId="Table1column">
    <w:name w:val="Table 1 column"/>
    <w:rsid w:val="000D2E6C"/>
    <w:pPr>
      <w:keepNext/>
      <w:keepLines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Table2Column">
    <w:name w:val="Table 2 Column"/>
    <w:rsid w:val="000D2E6C"/>
    <w:pPr>
      <w:keepNext/>
      <w:keepLines/>
      <w:jc w:val="center"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Table6Column">
    <w:name w:val="Table 6 Column"/>
    <w:rsid w:val="000D2E6C"/>
    <w:pPr>
      <w:keepNext/>
      <w:keepLines/>
      <w:jc w:val="center"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Table8Column">
    <w:name w:val="Table 8 Column"/>
    <w:rsid w:val="000D2E6C"/>
    <w:pPr>
      <w:keepNext/>
      <w:keepLines/>
      <w:jc w:val="center"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Table9Column">
    <w:name w:val="Table 9 Column"/>
    <w:rsid w:val="000D2E6C"/>
    <w:pPr>
      <w:keepNext/>
      <w:keepLines/>
      <w:jc w:val="center"/>
    </w:pPr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SummaryTableTitle">
    <w:name w:val="Summary Table Title"/>
    <w:next w:val="TableBody"/>
    <w:rsid w:val="000D2E6C"/>
    <w:pPr>
      <w:keepNext/>
      <w:keepLines/>
      <w:tabs>
        <w:tab w:val="right" w:pos="8928"/>
      </w:tabs>
      <w:jc w:val="center"/>
    </w:pPr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customStyle="1" w:styleId="SummaryTableNumber">
    <w:name w:val="Summary Table Number"/>
    <w:next w:val="SummaryTableTitle"/>
    <w:link w:val="SummaryTableNumberChar"/>
    <w:rsid w:val="000D2E6C"/>
    <w:pPr>
      <w:keepNext/>
      <w:keepLines/>
      <w:tabs>
        <w:tab w:val="right" w:pos="8928"/>
      </w:tabs>
      <w:jc w:val="center"/>
    </w:pPr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character" w:customStyle="1" w:styleId="SummaryTableNumberChar">
    <w:name w:val="Summary Table Number Char"/>
    <w:link w:val="SummaryTableNumber"/>
    <w:rsid w:val="000D2E6C"/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customStyle="1" w:styleId="ListofTables">
    <w:name w:val="List of Tables"/>
    <w:basedOn w:val="Normal"/>
    <w:rsid w:val="000D2E6C"/>
    <w:pPr>
      <w:tabs>
        <w:tab w:val="center" w:pos="4680"/>
      </w:tabs>
      <w:jc w:val="center"/>
    </w:pPr>
    <w:rPr>
      <w:b/>
      <w:caps/>
    </w:rPr>
  </w:style>
  <w:style w:type="paragraph" w:customStyle="1" w:styleId="SummaryFigureHeading">
    <w:name w:val="Summary Figure Heading"/>
    <w:basedOn w:val="SummaryTableNumber"/>
    <w:rsid w:val="000D2E6C"/>
  </w:style>
  <w:style w:type="paragraph" w:customStyle="1" w:styleId="SummaryFigureNumber">
    <w:name w:val="Summary Figure Number"/>
    <w:basedOn w:val="SummaryTableNumber"/>
    <w:link w:val="SummaryFigureNumberChar1"/>
    <w:rsid w:val="000D2E6C"/>
  </w:style>
  <w:style w:type="character" w:customStyle="1" w:styleId="SummaryFigureNumberChar1">
    <w:name w:val="Summary Figure Number Char1"/>
    <w:basedOn w:val="SummaryTableNumberChar"/>
    <w:link w:val="SummaryFigureNumber"/>
    <w:rsid w:val="000D2E6C"/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customStyle="1" w:styleId="SummaryFigureSource">
    <w:name w:val="Summary Figure Source"/>
    <w:basedOn w:val="SummaryTableSource"/>
    <w:link w:val="SummaryFigureSourceChar"/>
    <w:rsid w:val="000D2E6C"/>
  </w:style>
  <w:style w:type="character" w:customStyle="1" w:styleId="SummaryFigureSourceChar">
    <w:name w:val="Summary Figure Source Char"/>
    <w:basedOn w:val="SummaryTableSourceChar"/>
    <w:link w:val="SummaryFigureSource"/>
    <w:rsid w:val="000D2E6C"/>
    <w:rPr>
      <w:rFonts w:ascii="Century Schoolbook" w:hAnsi="Century Schoolbook"/>
      <w:color w:val="0070C0"/>
      <w:spacing w:val="-3"/>
      <w:sz w:val="24"/>
      <w:lang w:val="en-US"/>
    </w:rPr>
  </w:style>
  <w:style w:type="character" w:styleId="FollowedHyperlink">
    <w:name w:val="FollowedHyperlink"/>
    <w:semiHidden/>
    <w:rsid w:val="000D2E6C"/>
    <w:rPr>
      <w:color w:val="800080"/>
      <w:u w:val="single"/>
    </w:rPr>
  </w:style>
  <w:style w:type="character" w:customStyle="1" w:styleId="HTMLAddressChar">
    <w:name w:val="HTML Address Char"/>
    <w:link w:val="HTMLAddress"/>
    <w:semiHidden/>
    <w:locked/>
    <w:rsid w:val="000D2E6C"/>
    <w:rPr>
      <w:i/>
      <w:iCs/>
      <w:sz w:val="24"/>
      <w:szCs w:val="24"/>
      <w:lang w:val="en-US" w:eastAsia="en-US"/>
    </w:rPr>
  </w:style>
  <w:style w:type="paragraph" w:styleId="HTMLAddress">
    <w:name w:val="HTML Address"/>
    <w:basedOn w:val="Normal"/>
    <w:link w:val="HTMLAddressChar"/>
    <w:semiHidden/>
    <w:rsid w:val="000D2E6C"/>
    <w:rPr>
      <w:rFonts w:eastAsia="Times New Roman" w:cs="Times New Roman"/>
      <w:i/>
      <w:iCs/>
      <w:sz w:val="24"/>
      <w:szCs w:val="24"/>
      <w:lang w:val="en-US"/>
    </w:rPr>
  </w:style>
  <w:style w:type="character" w:customStyle="1" w:styleId="HTMLPreformattedChar">
    <w:name w:val="HTML Preformatted Char"/>
    <w:link w:val="HTMLPreformatted"/>
    <w:locked/>
    <w:rsid w:val="000D2E6C"/>
    <w:rPr>
      <w:rFonts w:ascii="Courier New" w:eastAsia="Arial Unicode MS" w:hAnsi="Courier New"/>
      <w:lang w:val="en-US" w:eastAsia="en-US"/>
    </w:rPr>
  </w:style>
  <w:style w:type="paragraph" w:styleId="HTMLPreformatted">
    <w:name w:val="HTML Preformatted"/>
    <w:basedOn w:val="Normal"/>
    <w:link w:val="HTMLPreformattedChar"/>
    <w:rsid w:val="000D2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Arial Unicode MS" w:hAnsi="Courier New" w:cs="Times New Roman"/>
      <w:sz w:val="20"/>
      <w:szCs w:val="20"/>
      <w:lang w:val="en-US"/>
    </w:rPr>
  </w:style>
  <w:style w:type="paragraph" w:styleId="Caption">
    <w:name w:val="caption"/>
    <w:basedOn w:val="Normal"/>
    <w:next w:val="Normal"/>
    <w:qFormat/>
    <w:rsid w:val="000D2E6C"/>
    <w:rPr>
      <w:rFonts w:ascii="Times New Roman" w:hAnsi="Times New Roman"/>
      <w:b/>
      <w:bCs/>
    </w:rPr>
  </w:style>
  <w:style w:type="character" w:customStyle="1" w:styleId="BodyTextChar">
    <w:name w:val="Body Text Char"/>
    <w:link w:val="BodyText"/>
    <w:locked/>
    <w:rsid w:val="000D2E6C"/>
    <w:rPr>
      <w:rFonts w:ascii="Arial" w:hAnsi="Arial"/>
      <w:b/>
      <w:bCs/>
      <w:sz w:val="22"/>
      <w:szCs w:val="24"/>
      <w:lang w:val="en-US" w:eastAsia="en-US"/>
    </w:rPr>
  </w:style>
  <w:style w:type="paragraph" w:styleId="BodyText">
    <w:name w:val="Body Text"/>
    <w:basedOn w:val="Normal"/>
    <w:link w:val="BodyTextChar"/>
    <w:rsid w:val="000D2E6C"/>
    <w:pPr>
      <w:spacing w:after="120"/>
    </w:pPr>
    <w:rPr>
      <w:rFonts w:ascii="Arial" w:eastAsia="Times New Roman" w:hAnsi="Arial" w:cs="Times New Roman"/>
      <w:b/>
      <w:bCs/>
      <w:sz w:val="22"/>
      <w:szCs w:val="24"/>
      <w:lang w:val="en-US"/>
    </w:rPr>
  </w:style>
  <w:style w:type="character" w:customStyle="1" w:styleId="BodyText2Char">
    <w:name w:val="Body Text 2 Char"/>
    <w:link w:val="BodyText2"/>
    <w:semiHidden/>
    <w:locked/>
    <w:rsid w:val="000D2E6C"/>
    <w:rPr>
      <w:color w:val="000000"/>
      <w:sz w:val="44"/>
      <w:szCs w:val="48"/>
      <w:lang w:val="en-US" w:eastAsia="en-US"/>
    </w:rPr>
  </w:style>
  <w:style w:type="paragraph" w:styleId="BodyText2">
    <w:name w:val="Body Text 2"/>
    <w:basedOn w:val="Normal"/>
    <w:link w:val="BodyText2Char"/>
    <w:semiHidden/>
    <w:rsid w:val="000D2E6C"/>
    <w:pPr>
      <w:autoSpaceDE w:val="0"/>
      <w:autoSpaceDN w:val="0"/>
      <w:adjustRightInd w:val="0"/>
    </w:pPr>
    <w:rPr>
      <w:rFonts w:eastAsia="Times New Roman" w:cs="Times New Roman"/>
      <w:color w:val="000000"/>
      <w:sz w:val="44"/>
      <w:szCs w:val="48"/>
      <w:lang w:val="en-US"/>
    </w:rPr>
  </w:style>
  <w:style w:type="character" w:customStyle="1" w:styleId="BodyText3Char">
    <w:name w:val="Body Text 3 Char"/>
    <w:link w:val="BodyText3"/>
    <w:semiHidden/>
    <w:locked/>
    <w:rsid w:val="000D2E6C"/>
    <w:rPr>
      <w:sz w:val="16"/>
      <w:szCs w:val="16"/>
      <w:lang w:val="en-US" w:eastAsia="en-US"/>
    </w:rPr>
  </w:style>
  <w:style w:type="paragraph" w:styleId="BodyText3">
    <w:name w:val="Body Text 3"/>
    <w:basedOn w:val="Normal"/>
    <w:link w:val="BodyText3Char"/>
    <w:semiHidden/>
    <w:rsid w:val="000D2E6C"/>
    <w:pPr>
      <w:spacing w:after="120"/>
    </w:pPr>
    <w:rPr>
      <w:rFonts w:eastAsia="Times New Roman" w:cs="Times New Roman"/>
      <w:sz w:val="16"/>
      <w:szCs w:val="16"/>
      <w:lang w:val="en-US"/>
    </w:rPr>
  </w:style>
  <w:style w:type="character" w:customStyle="1" w:styleId="DocumentMapChar">
    <w:name w:val="Document Map Char"/>
    <w:link w:val="DocumentMap"/>
    <w:semiHidden/>
    <w:locked/>
    <w:rsid w:val="000D2E6C"/>
    <w:rPr>
      <w:rFonts w:ascii="Tahoma" w:hAnsi="Tahoma"/>
      <w:sz w:val="24"/>
      <w:szCs w:val="24"/>
      <w:shd w:val="clear" w:color="auto" w:fill="000080"/>
      <w:lang w:val="en-US" w:eastAsia="en-US"/>
    </w:rPr>
  </w:style>
  <w:style w:type="paragraph" w:styleId="DocumentMap">
    <w:name w:val="Document Map"/>
    <w:basedOn w:val="Normal"/>
    <w:link w:val="DocumentMapChar"/>
    <w:semiHidden/>
    <w:rsid w:val="000D2E6C"/>
    <w:pPr>
      <w:shd w:val="clear" w:color="auto" w:fill="000080"/>
    </w:pPr>
    <w:rPr>
      <w:rFonts w:ascii="Tahoma" w:eastAsia="Times New Roman" w:hAnsi="Tahoma" w:cs="Times New Roman"/>
      <w:sz w:val="24"/>
      <w:szCs w:val="24"/>
      <w:shd w:val="clear" w:color="auto" w:fill="000080"/>
      <w:lang w:val="en-US"/>
    </w:rPr>
  </w:style>
  <w:style w:type="paragraph" w:customStyle="1" w:styleId="msolistparagraph0">
    <w:name w:val="msolistparagraph"/>
    <w:basedOn w:val="Normal"/>
    <w:semiHidden/>
    <w:rsid w:val="000D2E6C"/>
    <w:pPr>
      <w:spacing w:line="276" w:lineRule="auto"/>
      <w:ind w:left="720"/>
    </w:pPr>
  </w:style>
  <w:style w:type="paragraph" w:customStyle="1" w:styleId="sectionhead">
    <w:name w:val="sectionhead"/>
    <w:basedOn w:val="Normal"/>
    <w:semiHidden/>
    <w:rsid w:val="000D2E6C"/>
    <w:pPr>
      <w:spacing w:before="360" w:after="120"/>
    </w:pPr>
    <w:rPr>
      <w:rFonts w:ascii="Tahoma" w:eastAsia="Arial Unicode MS" w:hAnsi="Tahoma" w:cs="Tahoma"/>
      <w:b/>
      <w:bCs/>
      <w:color w:val="595959"/>
      <w:sz w:val="19"/>
      <w:szCs w:val="19"/>
    </w:rPr>
  </w:style>
  <w:style w:type="paragraph" w:customStyle="1" w:styleId="newsstory">
    <w:name w:val="newsstory"/>
    <w:basedOn w:val="Normal"/>
    <w:semiHidden/>
    <w:rsid w:val="000D2E6C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</w:rPr>
  </w:style>
  <w:style w:type="paragraph" w:customStyle="1" w:styleId="inside-copy">
    <w:name w:val="inside-copy"/>
    <w:basedOn w:val="Normal"/>
    <w:semiHidden/>
    <w:rsid w:val="000D2E6C"/>
    <w:pPr>
      <w:spacing w:before="100" w:beforeAutospacing="1" w:after="100" w:afterAutospacing="1"/>
      <w:ind w:right="2070"/>
    </w:pPr>
    <w:rPr>
      <w:rFonts w:ascii="Arial" w:eastAsia="Arial Unicode MS" w:hAnsi="Arial" w:cs="Arial"/>
      <w:sz w:val="18"/>
      <w:szCs w:val="18"/>
    </w:rPr>
  </w:style>
  <w:style w:type="paragraph" w:customStyle="1" w:styleId="article">
    <w:name w:val="article"/>
    <w:basedOn w:val="Normal"/>
    <w:semiHidden/>
    <w:rsid w:val="000D2E6C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</w:rPr>
  </w:style>
  <w:style w:type="paragraph" w:customStyle="1" w:styleId="articlebody">
    <w:name w:val="articlebody"/>
    <w:basedOn w:val="Normal"/>
    <w:semiHidden/>
    <w:rsid w:val="000D2E6C"/>
    <w:pPr>
      <w:spacing w:before="100" w:beforeAutospacing="1" w:after="100" w:afterAutospacing="1"/>
    </w:pPr>
    <w:rPr>
      <w:rFonts w:eastAsia="Arial Unicode MS" w:cs="Arial Unicode MS"/>
      <w:color w:val="000000"/>
      <w:sz w:val="18"/>
      <w:szCs w:val="18"/>
    </w:rPr>
  </w:style>
  <w:style w:type="paragraph" w:customStyle="1" w:styleId="storynotes">
    <w:name w:val="storynotes"/>
    <w:basedOn w:val="Normal"/>
    <w:rsid w:val="000D2E6C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</w:rPr>
  </w:style>
  <w:style w:type="paragraph" w:customStyle="1" w:styleId="xl24">
    <w:name w:val="xl24"/>
    <w:basedOn w:val="Normal"/>
    <w:semiHidden/>
    <w:rsid w:val="000D2E6C"/>
    <w:pPr>
      <w:spacing w:before="100" w:beforeAutospacing="1" w:after="100" w:afterAutospacing="1"/>
    </w:pPr>
    <w:rPr>
      <w:rFonts w:ascii="Arial" w:eastAsia="Arial Unicode MS" w:hAnsi="Arial" w:cs="Arial"/>
      <w:b/>
      <w:bCs/>
      <w:szCs w:val="24"/>
    </w:rPr>
  </w:style>
  <w:style w:type="paragraph" w:customStyle="1" w:styleId="Default">
    <w:name w:val="Default"/>
    <w:rsid w:val="000D2E6C"/>
    <w:pPr>
      <w:autoSpaceDE w:val="0"/>
      <w:autoSpaceDN w:val="0"/>
      <w:adjustRightInd w:val="0"/>
    </w:pPr>
    <w:rPr>
      <w:color w:val="000000"/>
      <w:spacing w:val="-3"/>
      <w:sz w:val="24"/>
      <w:szCs w:val="24"/>
      <w:lang w:val="en-US" w:eastAsia="en-US"/>
    </w:rPr>
  </w:style>
  <w:style w:type="paragraph" w:customStyle="1" w:styleId="BodyText1">
    <w:name w:val="Body Text1"/>
    <w:basedOn w:val="BodyText"/>
    <w:semiHidden/>
    <w:rsid w:val="000D2E6C"/>
  </w:style>
  <w:style w:type="paragraph" w:customStyle="1" w:styleId="topics">
    <w:name w:val="topics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noraml">
    <w:name w:val="noraml"/>
    <w:basedOn w:val="HTMLPreformatted"/>
    <w:semiHidden/>
    <w:rsid w:val="000D2E6C"/>
    <w:rPr>
      <w:rFonts w:ascii="Arial" w:hAnsi="Arial" w:cs="Arial"/>
      <w:sz w:val="24"/>
    </w:rPr>
  </w:style>
  <w:style w:type="paragraph" w:customStyle="1" w:styleId="byline">
    <w:name w:val="byline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stars">
    <w:name w:val="stars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reviewteaser">
    <w:name w:val="reviewteaser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p1">
    <w:name w:val="p1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copy">
    <w:name w:val="copy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Pa3">
    <w:name w:val="Pa3"/>
    <w:basedOn w:val="Normal"/>
    <w:next w:val="Normal"/>
    <w:rsid w:val="000D2E6C"/>
    <w:pPr>
      <w:autoSpaceDE w:val="0"/>
      <w:autoSpaceDN w:val="0"/>
      <w:adjustRightInd w:val="0"/>
      <w:spacing w:line="241" w:lineRule="atLeast"/>
    </w:pPr>
    <w:rPr>
      <w:rFonts w:ascii="HelveticaNeueLT Std Lt" w:hAnsi="HelveticaNeueLT Std Lt"/>
      <w:szCs w:val="24"/>
    </w:rPr>
  </w:style>
  <w:style w:type="paragraph" w:customStyle="1" w:styleId="basetextmarginblock2">
    <w:name w:val="basetext marginblock2"/>
    <w:basedOn w:val="Normal"/>
    <w:semiHidden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CharChar4">
    <w:name w:val="Char Char4"/>
    <w:rsid w:val="000D2E6C"/>
    <w:rPr>
      <w:rFonts w:ascii="Arial" w:hAnsi="Arial" w:cs="Arial" w:hint="default"/>
      <w:b/>
      <w:bCs/>
      <w:i/>
      <w:iCs/>
      <w:sz w:val="28"/>
      <w:szCs w:val="28"/>
      <w:lang w:val="en-US" w:eastAsia="en-US" w:bidi="ar-SA"/>
    </w:rPr>
  </w:style>
  <w:style w:type="character" w:customStyle="1" w:styleId="CharChar3">
    <w:name w:val="Char Char3"/>
    <w:locked/>
    <w:rsid w:val="000D2E6C"/>
    <w:rPr>
      <w:rFonts w:ascii="Arial" w:hAnsi="Arial" w:cs="Arial" w:hint="default"/>
      <w:b/>
      <w:bCs/>
      <w:sz w:val="26"/>
      <w:szCs w:val="26"/>
      <w:lang w:val="en-US" w:eastAsia="en-US" w:bidi="ar-SA"/>
    </w:rPr>
  </w:style>
  <w:style w:type="character" w:customStyle="1" w:styleId="CharChar2">
    <w:name w:val="Char Char2"/>
    <w:locked/>
    <w:rsid w:val="000D2E6C"/>
    <w:rPr>
      <w:b/>
      <w:bCs/>
      <w:sz w:val="28"/>
      <w:szCs w:val="28"/>
      <w:lang w:val="en-US" w:eastAsia="en-US" w:bidi="ar-SA"/>
    </w:rPr>
  </w:style>
  <w:style w:type="character" w:customStyle="1" w:styleId="CharChar1">
    <w:name w:val="Char Char1"/>
    <w:rsid w:val="000D2E6C"/>
    <w:rPr>
      <w:b/>
      <w:bCs/>
      <w:i/>
      <w:iCs/>
      <w:sz w:val="26"/>
      <w:szCs w:val="26"/>
      <w:lang w:val="en-US" w:eastAsia="en-US" w:bidi="ar-SA"/>
    </w:rPr>
  </w:style>
  <w:style w:type="character" w:customStyle="1" w:styleId="CharChar">
    <w:name w:val="Char Char"/>
    <w:rsid w:val="000D2E6C"/>
    <w:rPr>
      <w:rFonts w:ascii="Arial Narrow" w:hAnsi="Arial Narrow" w:cs="Arial" w:hint="default"/>
      <w:color w:val="333333"/>
      <w:sz w:val="22"/>
      <w:szCs w:val="18"/>
      <w:lang w:val="en-US" w:eastAsia="en-US" w:bidi="ar-SA"/>
    </w:rPr>
  </w:style>
  <w:style w:type="character" w:customStyle="1" w:styleId="style4">
    <w:name w:val="style4"/>
    <w:basedOn w:val="DefaultParagraphFont"/>
    <w:rsid w:val="000D2E6C"/>
  </w:style>
  <w:style w:type="character" w:customStyle="1" w:styleId="style6">
    <w:name w:val="style6"/>
    <w:basedOn w:val="DefaultParagraphFont"/>
    <w:rsid w:val="000D2E6C"/>
  </w:style>
  <w:style w:type="character" w:customStyle="1" w:styleId="header0">
    <w:name w:val="header0"/>
    <w:basedOn w:val="DefaultParagraphFont"/>
    <w:rsid w:val="000D2E6C"/>
  </w:style>
  <w:style w:type="character" w:customStyle="1" w:styleId="article1">
    <w:name w:val="article1"/>
    <w:basedOn w:val="DefaultParagraphFont"/>
    <w:rsid w:val="000D2E6C"/>
  </w:style>
  <w:style w:type="character" w:customStyle="1" w:styleId="mw-headline">
    <w:name w:val="mw-headline"/>
    <w:basedOn w:val="DefaultParagraphFont"/>
    <w:rsid w:val="000D2E6C"/>
  </w:style>
  <w:style w:type="character" w:customStyle="1" w:styleId="klink">
    <w:name w:val="klink"/>
    <w:basedOn w:val="DefaultParagraphFont"/>
    <w:rsid w:val="000D2E6C"/>
  </w:style>
  <w:style w:type="character" w:customStyle="1" w:styleId="article-articlebody">
    <w:name w:val="article-articlebody"/>
    <w:basedOn w:val="DefaultParagraphFont"/>
    <w:rsid w:val="000D2E6C"/>
  </w:style>
  <w:style w:type="character" w:customStyle="1" w:styleId="Title1">
    <w:name w:val="Title1"/>
    <w:basedOn w:val="DefaultParagraphFont"/>
    <w:rsid w:val="000D2E6C"/>
  </w:style>
  <w:style w:type="character" w:customStyle="1" w:styleId="Normal1">
    <w:name w:val="Normal1"/>
    <w:basedOn w:val="DefaultParagraphFont"/>
    <w:rsid w:val="000D2E6C"/>
  </w:style>
  <w:style w:type="character" w:customStyle="1" w:styleId="apple-converted-space">
    <w:name w:val="apple-converted-space"/>
    <w:basedOn w:val="DefaultParagraphFont"/>
    <w:rsid w:val="000D2E6C"/>
  </w:style>
  <w:style w:type="character" w:customStyle="1" w:styleId="attribute-date">
    <w:name w:val="attribute-date"/>
    <w:basedOn w:val="DefaultParagraphFont"/>
    <w:rsid w:val="000D2E6C"/>
  </w:style>
  <w:style w:type="character" w:customStyle="1" w:styleId="attribute-short">
    <w:name w:val="attribute-short"/>
    <w:basedOn w:val="DefaultParagraphFont"/>
    <w:rsid w:val="000D2E6C"/>
  </w:style>
  <w:style w:type="paragraph" w:styleId="z-TopofForm">
    <w:name w:val="HTML Top of Form"/>
    <w:basedOn w:val="Normal"/>
    <w:next w:val="Normal"/>
    <w:link w:val="z-TopofFormChar"/>
    <w:hidden/>
    <w:rsid w:val="000D2E6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locked/>
    <w:rsid w:val="000D2E6C"/>
    <w:rPr>
      <w:rFonts w:ascii="Arial" w:eastAsiaTheme="minorHAnsi" w:hAnsi="Arial" w:cs="Arial"/>
      <w:vanish/>
      <w:sz w:val="16"/>
      <w:szCs w:val="16"/>
      <w:lang w:eastAsia="en-US"/>
    </w:rPr>
  </w:style>
  <w:style w:type="paragraph" w:styleId="z-BottomofForm">
    <w:name w:val="HTML Bottom of Form"/>
    <w:basedOn w:val="Normal"/>
    <w:next w:val="Normal"/>
    <w:link w:val="z-BottomofFormChar"/>
    <w:hidden/>
    <w:rsid w:val="000D2E6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locked/>
    <w:rsid w:val="000D2E6C"/>
    <w:rPr>
      <w:rFonts w:ascii="Arial" w:eastAsiaTheme="minorHAnsi" w:hAnsi="Arial" w:cs="Arial"/>
      <w:vanish/>
      <w:sz w:val="16"/>
      <w:szCs w:val="16"/>
      <w:lang w:eastAsia="en-US"/>
    </w:rPr>
  </w:style>
  <w:style w:type="character" w:customStyle="1" w:styleId="noiractubold">
    <w:name w:val="noiractubold"/>
    <w:basedOn w:val="DefaultParagraphFont"/>
    <w:rsid w:val="000D2E6C"/>
  </w:style>
  <w:style w:type="character" w:customStyle="1" w:styleId="author">
    <w:name w:val="author"/>
    <w:basedOn w:val="DefaultParagraphFont"/>
    <w:rsid w:val="000D2E6C"/>
  </w:style>
  <w:style w:type="character" w:customStyle="1" w:styleId="time">
    <w:name w:val="time"/>
    <w:basedOn w:val="DefaultParagraphFont"/>
    <w:rsid w:val="000D2E6C"/>
  </w:style>
  <w:style w:type="character" w:customStyle="1" w:styleId="flmb3f11">
    <w:name w:val="fl mb3 f11"/>
    <w:basedOn w:val="DefaultParagraphFont"/>
    <w:rsid w:val="000D2E6C"/>
  </w:style>
  <w:style w:type="character" w:customStyle="1" w:styleId="googtitle">
    <w:name w:val="goog_title"/>
    <w:basedOn w:val="DefaultParagraphFont"/>
    <w:rsid w:val="000D2E6C"/>
  </w:style>
  <w:style w:type="character" w:customStyle="1" w:styleId="googdesc">
    <w:name w:val="goog_desc"/>
    <w:basedOn w:val="DefaultParagraphFont"/>
    <w:rsid w:val="000D2E6C"/>
  </w:style>
  <w:style w:type="character" w:customStyle="1" w:styleId="minusone">
    <w:name w:val="minusone"/>
    <w:basedOn w:val="DefaultParagraphFont"/>
    <w:rsid w:val="000D2E6C"/>
  </w:style>
  <w:style w:type="character" w:customStyle="1" w:styleId="content">
    <w:name w:val="content"/>
    <w:basedOn w:val="DefaultParagraphFont"/>
    <w:rsid w:val="000D2E6C"/>
  </w:style>
  <w:style w:type="character" w:customStyle="1" w:styleId="h3">
    <w:name w:val="h3"/>
    <w:basedOn w:val="DefaultParagraphFont"/>
    <w:rsid w:val="000D2E6C"/>
  </w:style>
  <w:style w:type="character" w:customStyle="1" w:styleId="contenttitle">
    <w:name w:val="contenttitle"/>
    <w:basedOn w:val="DefaultParagraphFont"/>
    <w:rsid w:val="000D2E6C"/>
  </w:style>
  <w:style w:type="character" w:customStyle="1" w:styleId="shw">
    <w:name w:val="shw"/>
    <w:basedOn w:val="DefaultParagraphFont"/>
    <w:rsid w:val="000D2E6C"/>
  </w:style>
  <w:style w:type="character" w:customStyle="1" w:styleId="graycopy">
    <w:name w:val="graycopy"/>
    <w:basedOn w:val="DefaultParagraphFont"/>
    <w:rsid w:val="000D2E6C"/>
  </w:style>
  <w:style w:type="character" w:customStyle="1" w:styleId="graycopy1">
    <w:name w:val="graycopy1"/>
    <w:rsid w:val="000D2E6C"/>
    <w:rPr>
      <w:rFonts w:ascii="Verdana" w:hAnsi="Verdana" w:hint="default"/>
      <w:strike w:val="0"/>
      <w:dstrike w:val="0"/>
      <w:color w:val="333333"/>
      <w:sz w:val="17"/>
      <w:szCs w:val="17"/>
      <w:u w:val="none"/>
      <w:effect w:val="none"/>
    </w:rPr>
  </w:style>
  <w:style w:type="character" w:customStyle="1" w:styleId="apple-style-span">
    <w:name w:val="apple-style-span"/>
    <w:basedOn w:val="DefaultParagraphFont"/>
    <w:rsid w:val="000D2E6C"/>
  </w:style>
  <w:style w:type="character" w:customStyle="1" w:styleId="ccbnttl">
    <w:name w:val="ccbnttl"/>
    <w:basedOn w:val="DefaultParagraphFont"/>
    <w:rsid w:val="000D2E6C"/>
  </w:style>
  <w:style w:type="character" w:customStyle="1" w:styleId="ccbntxt">
    <w:name w:val="ccbntxt"/>
    <w:basedOn w:val="DefaultParagraphFont"/>
    <w:rsid w:val="000D2E6C"/>
  </w:style>
  <w:style w:type="character" w:customStyle="1" w:styleId="header11">
    <w:name w:val="header11"/>
    <w:rsid w:val="000D2E6C"/>
    <w:rPr>
      <w:b/>
      <w:bCs/>
      <w:color w:val="574C91"/>
      <w:spacing w:val="31680"/>
      <w:sz w:val="21"/>
      <w:szCs w:val="21"/>
    </w:rPr>
  </w:style>
  <w:style w:type="character" w:customStyle="1" w:styleId="contenttextblaubold">
    <w:name w:val="contenttextblaubold"/>
    <w:basedOn w:val="DefaultParagraphFont"/>
    <w:rsid w:val="000D2E6C"/>
  </w:style>
  <w:style w:type="character" w:customStyle="1" w:styleId="caps">
    <w:name w:val="caps"/>
    <w:basedOn w:val="DefaultParagraphFont"/>
    <w:rsid w:val="000D2E6C"/>
  </w:style>
  <w:style w:type="character" w:customStyle="1" w:styleId="c4f11">
    <w:name w:val="c4 f11"/>
    <w:basedOn w:val="DefaultParagraphFont"/>
    <w:rsid w:val="000D2E6C"/>
  </w:style>
  <w:style w:type="character" w:customStyle="1" w:styleId="c4fbf11">
    <w:name w:val="c4 fb f11"/>
    <w:basedOn w:val="DefaultParagraphFont"/>
    <w:rsid w:val="000D2E6C"/>
  </w:style>
  <w:style w:type="character" w:customStyle="1" w:styleId="prodtitlesecondary">
    <w:name w:val="prod_title_secondary"/>
    <w:basedOn w:val="DefaultParagraphFont"/>
    <w:rsid w:val="000D2E6C"/>
  </w:style>
  <w:style w:type="character" w:customStyle="1" w:styleId="prodtitleprimary">
    <w:name w:val="prod_title_primary"/>
    <w:basedOn w:val="DefaultParagraphFont"/>
    <w:rsid w:val="000D2E6C"/>
  </w:style>
  <w:style w:type="character" w:customStyle="1" w:styleId="title10">
    <w:name w:val="title1"/>
    <w:rsid w:val="000D2E6C"/>
    <w:rPr>
      <w:rFonts w:ascii="Arial" w:hAnsi="Arial" w:cs="Arial" w:hint="default"/>
      <w:spacing w:val="10"/>
      <w:sz w:val="25"/>
      <w:szCs w:val="25"/>
    </w:rPr>
  </w:style>
  <w:style w:type="character" w:customStyle="1" w:styleId="bodyplain">
    <w:name w:val="bodyplain"/>
    <w:basedOn w:val="DefaultParagraphFont"/>
    <w:rsid w:val="000D2E6C"/>
  </w:style>
  <w:style w:type="character" w:customStyle="1" w:styleId="A4">
    <w:name w:val="A4"/>
    <w:rsid w:val="000D2E6C"/>
    <w:rPr>
      <w:rFonts w:ascii="HelveticaNeueLT Std Lt" w:hAnsi="HelveticaNeueLT Std Lt" w:cs="HelveticaNeueLT Std Lt" w:hint="default"/>
      <w:color w:val="000000"/>
      <w:sz w:val="9"/>
      <w:szCs w:val="9"/>
    </w:rPr>
  </w:style>
  <w:style w:type="character" w:customStyle="1" w:styleId="mcontent">
    <w:name w:val="mcontent"/>
    <w:basedOn w:val="DefaultParagraphFont"/>
    <w:rsid w:val="000D2E6C"/>
  </w:style>
  <w:style w:type="character" w:customStyle="1" w:styleId="right-column-pr-headline-secondary-headline">
    <w:name w:val="right-column-pr-headline-secondary-headline"/>
    <w:basedOn w:val="DefaultParagraphFont"/>
    <w:rsid w:val="000D2E6C"/>
  </w:style>
  <w:style w:type="character" w:customStyle="1" w:styleId="textsmallb">
    <w:name w:val="textsmallb"/>
    <w:basedOn w:val="DefaultParagraphFont"/>
    <w:rsid w:val="000D2E6C"/>
  </w:style>
  <w:style w:type="character" w:customStyle="1" w:styleId="textb">
    <w:name w:val="textb"/>
    <w:basedOn w:val="DefaultParagraphFont"/>
    <w:rsid w:val="000D2E6C"/>
  </w:style>
  <w:style w:type="character" w:customStyle="1" w:styleId="productheader">
    <w:name w:val="product_header"/>
    <w:basedOn w:val="DefaultParagraphFont"/>
    <w:rsid w:val="000D2E6C"/>
  </w:style>
  <w:style w:type="character" w:styleId="Strong">
    <w:name w:val="Strong"/>
    <w:qFormat/>
    <w:rsid w:val="000D2E6C"/>
    <w:rPr>
      <w:rFonts w:ascii="Calibri" w:hAnsi="Calibri"/>
      <w:b/>
      <w:bCs/>
      <w:dstrike w:val="0"/>
      <w:sz w:val="24"/>
      <w:vertAlign w:val="baseline"/>
    </w:rPr>
  </w:style>
  <w:style w:type="character" w:styleId="Emphasis">
    <w:name w:val="Emphasis"/>
    <w:qFormat/>
    <w:rsid w:val="000D2E6C"/>
    <w:rPr>
      <w:i/>
      <w:iCs/>
    </w:rPr>
  </w:style>
  <w:style w:type="paragraph" w:styleId="BalloonText">
    <w:name w:val="Balloon Text"/>
    <w:basedOn w:val="Normal"/>
    <w:link w:val="BalloonTextChar"/>
    <w:rsid w:val="000D2E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0D2E6C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rsid w:val="000D2E6C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A7"/>
    <w:rsid w:val="000D2E6C"/>
    <w:rPr>
      <w:rFonts w:cs="Arial"/>
      <w:color w:val="231715"/>
      <w:sz w:val="25"/>
      <w:szCs w:val="25"/>
    </w:rPr>
  </w:style>
  <w:style w:type="character" w:customStyle="1" w:styleId="productcategorytitle">
    <w:name w:val="productcategorytitle"/>
    <w:basedOn w:val="DefaultParagraphFont"/>
    <w:rsid w:val="000D2E6C"/>
  </w:style>
  <w:style w:type="character" w:customStyle="1" w:styleId="intro">
    <w:name w:val="intro"/>
    <w:basedOn w:val="DefaultParagraphFont"/>
    <w:rsid w:val="000D2E6C"/>
  </w:style>
  <w:style w:type="character" w:customStyle="1" w:styleId="subhead2">
    <w:name w:val="subhead2"/>
    <w:basedOn w:val="DefaultParagraphFont"/>
    <w:rsid w:val="000D2E6C"/>
  </w:style>
  <w:style w:type="character" w:customStyle="1" w:styleId="normal10">
    <w:name w:val="normal1"/>
    <w:basedOn w:val="DefaultParagraphFont"/>
    <w:rsid w:val="000D2E6C"/>
  </w:style>
  <w:style w:type="character" w:customStyle="1" w:styleId="subhead">
    <w:name w:val="subhead"/>
    <w:basedOn w:val="DefaultParagraphFont"/>
    <w:rsid w:val="000D2E6C"/>
  </w:style>
  <w:style w:type="paragraph" w:customStyle="1" w:styleId="tbdg16-2">
    <w:name w:val="tbdg16-2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nowraptbdg16-3intext">
    <w:name w:val="nowrap tbdg16-3intext"/>
    <w:basedOn w:val="DefaultParagraphFont"/>
    <w:rsid w:val="000D2E6C"/>
  </w:style>
  <w:style w:type="paragraph" w:customStyle="1" w:styleId="bwtextaligncenter">
    <w:name w:val="bwtextaligncenter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productname">
    <w:name w:val="productname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bodycopy">
    <w:name w:val="bodycopy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breadcrumbpg">
    <w:name w:val="breadcrumbpg"/>
    <w:basedOn w:val="DefaultParagraphFont"/>
    <w:rsid w:val="000D2E6C"/>
  </w:style>
  <w:style w:type="paragraph" w:customStyle="1" w:styleId="bold">
    <w:name w:val="bold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Subtitle1">
    <w:name w:val="Subtitle1"/>
    <w:basedOn w:val="DefaultParagraphFont"/>
    <w:rsid w:val="000D2E6C"/>
  </w:style>
  <w:style w:type="character" w:customStyle="1" w:styleId="modbodyttl">
    <w:name w:val="modbodyttl"/>
    <w:basedOn w:val="DefaultParagraphFont"/>
    <w:rsid w:val="000D2E6C"/>
  </w:style>
  <w:style w:type="character" w:customStyle="1" w:styleId="modbodytxt">
    <w:name w:val="modbodytxt"/>
    <w:basedOn w:val="DefaultParagraphFont"/>
    <w:rsid w:val="000D2E6C"/>
  </w:style>
  <w:style w:type="paragraph" w:customStyle="1" w:styleId="floatlboldsmgreytxt">
    <w:name w:val="floatl bold smgreytxt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plaintext">
    <w:name w:val="plaintext"/>
    <w:basedOn w:val="DefaultParagraphFont"/>
    <w:rsid w:val="000D2E6C"/>
  </w:style>
  <w:style w:type="character" w:customStyle="1" w:styleId="body">
    <w:name w:val="body"/>
    <w:basedOn w:val="DefaultParagraphFont"/>
    <w:rsid w:val="000D2E6C"/>
  </w:style>
  <w:style w:type="character" w:customStyle="1" w:styleId="bodybold">
    <w:name w:val="bodybold"/>
    <w:basedOn w:val="DefaultParagraphFont"/>
    <w:rsid w:val="000D2E6C"/>
  </w:style>
  <w:style w:type="paragraph" w:customStyle="1" w:styleId="ibnClear">
    <w:name w:val="ibn Clear"/>
    <w:basedOn w:val="Normal"/>
    <w:link w:val="ibnClearChar"/>
    <w:rsid w:val="000D2E6C"/>
    <w:rPr>
      <w:rFonts w:ascii="Arial" w:hAnsi="Arial"/>
      <w:szCs w:val="24"/>
    </w:rPr>
  </w:style>
  <w:style w:type="character" w:customStyle="1" w:styleId="ibnClearChar">
    <w:name w:val="ibn Clear Char"/>
    <w:link w:val="ibnClear"/>
    <w:rsid w:val="000D2E6C"/>
    <w:rPr>
      <w:rFonts w:ascii="Arial" w:eastAsiaTheme="minorHAnsi" w:hAnsi="Arial" w:cstheme="minorBidi"/>
      <w:sz w:val="21"/>
      <w:szCs w:val="24"/>
      <w:lang w:eastAsia="en-US"/>
    </w:rPr>
  </w:style>
  <w:style w:type="character" w:customStyle="1" w:styleId="desc">
    <w:name w:val="desc"/>
    <w:basedOn w:val="DefaultParagraphFont"/>
    <w:rsid w:val="000D2E6C"/>
  </w:style>
  <w:style w:type="character" w:customStyle="1" w:styleId="med-arial">
    <w:name w:val="med-arial"/>
    <w:basedOn w:val="DefaultParagraphFont"/>
    <w:rsid w:val="000D2E6C"/>
  </w:style>
  <w:style w:type="character" w:customStyle="1" w:styleId="xlrg-bold-arial-navy">
    <w:name w:val="xlrg-bold-arial-navy"/>
    <w:basedOn w:val="DefaultParagraphFont"/>
    <w:rsid w:val="000D2E6C"/>
  </w:style>
  <w:style w:type="character" w:customStyle="1" w:styleId="ccbnlnk">
    <w:name w:val="ccbnlnk"/>
    <w:basedOn w:val="DefaultParagraphFont"/>
    <w:rsid w:val="000D2E6C"/>
  </w:style>
  <w:style w:type="character" w:customStyle="1" w:styleId="stybody">
    <w:name w:val="stybody"/>
    <w:basedOn w:val="DefaultParagraphFont"/>
    <w:rsid w:val="000D2E6C"/>
  </w:style>
  <w:style w:type="paragraph" w:customStyle="1" w:styleId="leftbar">
    <w:name w:val="left_bar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mainbodyboldor">
    <w:name w:val="mainbodyboldor"/>
    <w:basedOn w:val="DefaultParagraphFont"/>
    <w:rsid w:val="000D2E6C"/>
  </w:style>
  <w:style w:type="character" w:customStyle="1" w:styleId="prodsubtitle">
    <w:name w:val="prodsubtitle"/>
    <w:basedOn w:val="DefaultParagraphFont"/>
    <w:rsid w:val="000D2E6C"/>
  </w:style>
  <w:style w:type="character" w:customStyle="1" w:styleId="bodyparatitles">
    <w:name w:val="bodyparatitles"/>
    <w:basedOn w:val="DefaultParagraphFont"/>
    <w:rsid w:val="000D2E6C"/>
  </w:style>
  <w:style w:type="character" w:customStyle="1" w:styleId="hw">
    <w:name w:val="hw"/>
    <w:basedOn w:val="DefaultParagraphFont"/>
    <w:rsid w:val="000D2E6C"/>
  </w:style>
  <w:style w:type="character" w:customStyle="1" w:styleId="style14">
    <w:name w:val="style14"/>
    <w:basedOn w:val="DefaultParagraphFont"/>
    <w:rsid w:val="000D2E6C"/>
  </w:style>
  <w:style w:type="character" w:customStyle="1" w:styleId="style15">
    <w:name w:val="style15"/>
    <w:basedOn w:val="DefaultParagraphFont"/>
    <w:rsid w:val="000D2E6C"/>
  </w:style>
  <w:style w:type="character" w:customStyle="1" w:styleId="style11">
    <w:name w:val="style11"/>
    <w:basedOn w:val="DefaultParagraphFont"/>
    <w:rsid w:val="000D2E6C"/>
  </w:style>
  <w:style w:type="character" w:customStyle="1" w:styleId="style20">
    <w:name w:val="style20"/>
    <w:basedOn w:val="DefaultParagraphFont"/>
    <w:rsid w:val="000D2E6C"/>
  </w:style>
  <w:style w:type="character" w:customStyle="1" w:styleId="style27">
    <w:name w:val="style27"/>
    <w:basedOn w:val="DefaultParagraphFont"/>
    <w:rsid w:val="000D2E6C"/>
  </w:style>
  <w:style w:type="character" w:customStyle="1" w:styleId="style25">
    <w:name w:val="style25"/>
    <w:basedOn w:val="DefaultParagraphFont"/>
    <w:rsid w:val="000D2E6C"/>
  </w:style>
  <w:style w:type="character" w:customStyle="1" w:styleId="style78">
    <w:name w:val="style78"/>
    <w:basedOn w:val="DefaultParagraphFont"/>
    <w:rsid w:val="000D2E6C"/>
  </w:style>
  <w:style w:type="character" w:customStyle="1" w:styleId="style79">
    <w:name w:val="style79"/>
    <w:basedOn w:val="DefaultParagraphFont"/>
    <w:rsid w:val="000D2E6C"/>
  </w:style>
  <w:style w:type="character" w:customStyle="1" w:styleId="style3">
    <w:name w:val="style3"/>
    <w:basedOn w:val="DefaultParagraphFont"/>
    <w:rsid w:val="000D2E6C"/>
  </w:style>
  <w:style w:type="character" w:customStyle="1" w:styleId="normaltext1">
    <w:name w:val="normaltext1"/>
    <w:rsid w:val="000D2E6C"/>
    <w:rPr>
      <w:rFonts w:ascii="Arial" w:hAnsi="Arial" w:cs="Arial" w:hint="default"/>
      <w:color w:val="000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0D2E6C"/>
    <w:pPr>
      <w:spacing w:before="240" w:line="276" w:lineRule="auto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0D2E6C"/>
    <w:rPr>
      <w:rFonts w:ascii="Cambria" w:eastAsiaTheme="minorHAnsi" w:hAnsi="Cambria" w:cstheme="minorBidi"/>
      <w:b/>
      <w:bCs/>
      <w:kern w:val="28"/>
      <w:sz w:val="32"/>
      <w:szCs w:val="32"/>
      <w:lang w:eastAsia="en-US"/>
    </w:rPr>
  </w:style>
  <w:style w:type="paragraph" w:customStyle="1" w:styleId="root">
    <w:name w:val="root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customStyle="1" w:styleId="Ennumeration">
    <w:name w:val="Ennumeration"/>
    <w:basedOn w:val="Default"/>
    <w:next w:val="Default"/>
    <w:rsid w:val="000D2E6C"/>
    <w:rPr>
      <w:rFonts w:ascii="Arial" w:hAnsi="Arial" w:cs="Arial"/>
      <w:color w:val="auto"/>
    </w:rPr>
  </w:style>
  <w:style w:type="character" w:styleId="FootnoteReference">
    <w:name w:val="footnote reference"/>
    <w:rsid w:val="000D2E6C"/>
    <w:rPr>
      <w:color w:val="000000"/>
    </w:rPr>
  </w:style>
  <w:style w:type="paragraph" w:customStyle="1" w:styleId="art-title">
    <w:name w:val="art-title"/>
    <w:basedOn w:val="Normal"/>
    <w:rsid w:val="000D2E6C"/>
    <w:pPr>
      <w:spacing w:before="100" w:beforeAutospacing="1" w:after="100" w:afterAutospacing="1"/>
    </w:pPr>
    <w:rPr>
      <w:b/>
      <w:bCs/>
      <w:color w:val="000000"/>
      <w:szCs w:val="24"/>
    </w:rPr>
  </w:style>
  <w:style w:type="paragraph" w:customStyle="1" w:styleId="art-subhead">
    <w:name w:val="art-subhead"/>
    <w:basedOn w:val="Normal"/>
    <w:rsid w:val="000D2E6C"/>
    <w:pPr>
      <w:spacing w:before="100" w:beforeAutospacing="1" w:after="100" w:afterAutospacing="1"/>
    </w:pPr>
    <w:rPr>
      <w:b/>
      <w:bCs/>
      <w:color w:val="000000"/>
    </w:rPr>
  </w:style>
  <w:style w:type="paragraph" w:customStyle="1" w:styleId="art-text">
    <w:name w:val="art-text"/>
    <w:basedOn w:val="Normal"/>
    <w:rsid w:val="000D2E6C"/>
    <w:pPr>
      <w:spacing w:before="100" w:beforeAutospacing="1" w:after="100" w:afterAutospacing="1"/>
    </w:pPr>
    <w:rPr>
      <w:color w:val="000000"/>
    </w:rPr>
  </w:style>
  <w:style w:type="character" w:styleId="CommentReference">
    <w:name w:val="annotation reference"/>
    <w:unhideWhenUsed/>
    <w:rsid w:val="000D2E6C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D2E6C"/>
    <w:pPr>
      <w:spacing w:line="276" w:lineRule="auto"/>
    </w:pPr>
  </w:style>
  <w:style w:type="character" w:customStyle="1" w:styleId="CommentTextChar">
    <w:name w:val="Comment Text Char"/>
    <w:link w:val="CommentText"/>
    <w:rsid w:val="000D2E6C"/>
    <w:rPr>
      <w:rFonts w:eastAsiaTheme="minorHAnsi" w:cstheme="minorBidi"/>
      <w:sz w:val="21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0D2E6C"/>
    <w:rPr>
      <w:b/>
      <w:bCs/>
    </w:rPr>
  </w:style>
  <w:style w:type="character" w:customStyle="1" w:styleId="CommentSubjectChar">
    <w:name w:val="Comment Subject Char"/>
    <w:link w:val="CommentSubject"/>
    <w:rsid w:val="000D2E6C"/>
    <w:rPr>
      <w:rFonts w:eastAsiaTheme="minorHAnsi" w:cstheme="minorBidi"/>
      <w:b/>
      <w:bCs/>
      <w:sz w:val="21"/>
      <w:szCs w:val="22"/>
      <w:lang w:eastAsia="en-US"/>
    </w:rPr>
  </w:style>
  <w:style w:type="character" w:customStyle="1" w:styleId="Date1">
    <w:name w:val="Date1"/>
    <w:basedOn w:val="DefaultParagraphFont"/>
    <w:rsid w:val="000D2E6C"/>
  </w:style>
  <w:style w:type="character" w:customStyle="1" w:styleId="producttitle">
    <w:name w:val="producttitle"/>
    <w:basedOn w:val="DefaultParagraphFont"/>
    <w:rsid w:val="000D2E6C"/>
  </w:style>
  <w:style w:type="character" w:customStyle="1" w:styleId="lblbigtextfirstparagraph">
    <w:name w:val="lblbigtextfirstparagraph"/>
    <w:basedOn w:val="DefaultParagraphFont"/>
    <w:rsid w:val="000D2E6C"/>
  </w:style>
  <w:style w:type="character" w:customStyle="1" w:styleId="mainbodyfont">
    <w:name w:val="mainbodyfont"/>
    <w:basedOn w:val="DefaultParagraphFont"/>
    <w:rsid w:val="000D2E6C"/>
  </w:style>
  <w:style w:type="character" w:customStyle="1" w:styleId="maintext01">
    <w:name w:val="maintext01"/>
    <w:basedOn w:val="DefaultParagraphFont"/>
    <w:rsid w:val="000D2E6C"/>
  </w:style>
  <w:style w:type="character" w:customStyle="1" w:styleId="companytitle06smaller">
    <w:name w:val="companytitle06smaller"/>
    <w:basedOn w:val="DefaultParagraphFont"/>
    <w:rsid w:val="000D2E6C"/>
  </w:style>
  <w:style w:type="character" w:customStyle="1" w:styleId="normalbold">
    <w:name w:val="normalbold"/>
    <w:basedOn w:val="DefaultParagraphFont"/>
    <w:rsid w:val="000D2E6C"/>
  </w:style>
  <w:style w:type="character" w:customStyle="1" w:styleId="mainarttitle">
    <w:name w:val="mainarttitle"/>
    <w:basedOn w:val="DefaultParagraphFont"/>
    <w:rsid w:val="000D2E6C"/>
  </w:style>
  <w:style w:type="character" w:customStyle="1" w:styleId="submitted">
    <w:name w:val="submitted"/>
    <w:basedOn w:val="DefaultParagraphFont"/>
    <w:rsid w:val="000D2E6C"/>
  </w:style>
  <w:style w:type="character" w:customStyle="1" w:styleId="ulok">
    <w:name w:val="ul_ok"/>
    <w:basedOn w:val="DefaultParagraphFont"/>
    <w:rsid w:val="000D2E6C"/>
  </w:style>
  <w:style w:type="character" w:styleId="HTMLCite">
    <w:name w:val="HTML Cite"/>
    <w:rsid w:val="000D2E6C"/>
    <w:rPr>
      <w:i/>
      <w:iCs/>
    </w:rPr>
  </w:style>
  <w:style w:type="character" w:customStyle="1" w:styleId="text">
    <w:name w:val="text"/>
    <w:basedOn w:val="DefaultParagraphFont"/>
    <w:rsid w:val="000D2E6C"/>
  </w:style>
  <w:style w:type="character" w:customStyle="1" w:styleId="font11bl18">
    <w:name w:val="font11bl18"/>
    <w:basedOn w:val="DefaultParagraphFont"/>
    <w:rsid w:val="000D2E6C"/>
  </w:style>
  <w:style w:type="character" w:customStyle="1" w:styleId="A9">
    <w:name w:val="A9"/>
    <w:rsid w:val="000D2E6C"/>
    <w:rPr>
      <w:rFonts w:cs="HelveticaNeueLT Std"/>
      <w:color w:val="000000"/>
      <w:sz w:val="48"/>
      <w:szCs w:val="48"/>
    </w:rPr>
  </w:style>
  <w:style w:type="character" w:customStyle="1" w:styleId="SummaryFigureNumberChar">
    <w:name w:val="Summary Figure Number Char"/>
    <w:basedOn w:val="SummaryTableNumberChar"/>
    <w:rsid w:val="000D2E6C"/>
    <w:rPr>
      <w:rFonts w:ascii="Century Schoolbook" w:hAnsi="Century Schoolbook"/>
      <w:b/>
      <w:caps/>
      <w:color w:val="0070C0"/>
      <w:spacing w:val="-3"/>
      <w:sz w:val="24"/>
      <w:lang w:val="en-US"/>
    </w:rPr>
  </w:style>
  <w:style w:type="paragraph" w:styleId="Revision">
    <w:name w:val="Revision"/>
    <w:hidden/>
    <w:semiHidden/>
    <w:rsid w:val="000D2E6C"/>
    <w:rPr>
      <w:rFonts w:ascii="Century Schoolbook" w:hAnsi="Century Schoolbook"/>
      <w:color w:val="0070C0"/>
      <w:spacing w:val="-3"/>
      <w:sz w:val="24"/>
      <w:lang w:val="en-US"/>
    </w:rPr>
  </w:style>
  <w:style w:type="paragraph" w:customStyle="1" w:styleId="bodytext20">
    <w:name w:val="bodytext2"/>
    <w:basedOn w:val="Normal"/>
    <w:rsid w:val="000D2E6C"/>
    <w:pPr>
      <w:spacing w:before="100" w:beforeAutospacing="1" w:after="100" w:afterAutospacing="1"/>
    </w:pPr>
    <w:rPr>
      <w:rFonts w:ascii="Times New Roman" w:hAnsi="Times New Roman"/>
      <w:szCs w:val="24"/>
    </w:rPr>
  </w:style>
  <w:style w:type="table" w:customStyle="1" w:styleId="TableStyle1">
    <w:name w:val="Table Style1"/>
    <w:basedOn w:val="TableNormal"/>
    <w:rsid w:val="000D2E6C"/>
    <w:rPr>
      <w:rFonts w:ascii="Verdana" w:hAnsi="Verdana"/>
    </w:rPr>
    <w:tblPr>
      <w:tblStyleRowBandSize w:val="1"/>
      <w:jc w:val="center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72" w:type="dxa"/>
        <w:left w:w="144" w:type="dxa"/>
        <w:bottom w:w="72" w:type="dxa"/>
        <w:right w:w="144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alibri Light" w:hAnsi="Calibri Light"/>
        <w:b w:val="0"/>
        <w:color w:val="FFFFFF"/>
        <w:sz w:val="20"/>
      </w:rPr>
      <w:tblPr/>
      <w:tcPr>
        <w:shd w:val="clear" w:color="auto" w:fill="002060"/>
      </w:tcPr>
    </w:tblStylePr>
    <w:tblStylePr w:type="firstCol">
      <w:rPr>
        <w:rFonts w:ascii="Calibri Light" w:hAnsi="Calibri Light"/>
        <w:color w:val="FFFFFF"/>
        <w:sz w:val="20"/>
      </w:rPr>
      <w:tblPr/>
      <w:tcPr>
        <w:shd w:val="clear" w:color="auto" w:fill="002060"/>
      </w:tcPr>
    </w:tblStylePr>
    <w:tblStylePr w:type="band1Horz">
      <w:rPr>
        <w:rFonts w:ascii="Calibri Light" w:hAnsi="Calibri Light"/>
        <w:sz w:val="20"/>
      </w:rPr>
      <w:tblPr/>
      <w:tcPr>
        <w:shd w:val="clear" w:color="auto" w:fill="95B3D7"/>
      </w:tcPr>
    </w:tblStylePr>
    <w:tblStylePr w:type="band2Horz">
      <w:tblPr/>
      <w:tcPr>
        <w:shd w:val="clear" w:color="auto" w:fill="F2F2F2"/>
      </w:tcPr>
    </w:tblStylePr>
  </w:style>
  <w:style w:type="paragraph" w:customStyle="1" w:styleId="Tablebullet0">
    <w:name w:val="Table bullet"/>
    <w:basedOn w:val="Normal"/>
    <w:autoRedefine/>
    <w:qFormat/>
    <w:rsid w:val="000D2E6C"/>
    <w:pPr>
      <w:tabs>
        <w:tab w:val="num" w:pos="567"/>
      </w:tabs>
      <w:spacing w:before="80" w:after="80"/>
      <w:ind w:left="567" w:hanging="360"/>
    </w:pPr>
    <w:rPr>
      <w:sz w:val="18"/>
      <w:lang w:val="en-GB"/>
    </w:rPr>
  </w:style>
  <w:style w:type="paragraph" w:customStyle="1" w:styleId="Pageheader">
    <w:name w:val="Page header"/>
    <w:basedOn w:val="Normal"/>
    <w:autoRedefine/>
    <w:rsid w:val="000D2E6C"/>
    <w:rPr>
      <w:rFonts w:ascii="Cambria" w:hAnsi="Cambria"/>
      <w:i/>
      <w:color w:val="FFFFFF"/>
      <w:kern w:val="36"/>
      <w:sz w:val="24"/>
    </w:rPr>
  </w:style>
  <w:style w:type="paragraph" w:customStyle="1" w:styleId="Tablesubbullet">
    <w:name w:val="Table sub bullet"/>
    <w:basedOn w:val="ListParagraph"/>
    <w:autoRedefine/>
    <w:rsid w:val="000D2E6C"/>
    <w:pPr>
      <w:numPr>
        <w:numId w:val="2"/>
      </w:numPr>
      <w:spacing w:before="60" w:after="0" w:line="264" w:lineRule="auto"/>
      <w:ind w:left="648"/>
    </w:pPr>
    <w:rPr>
      <w:color w:val="000000" w:themeColor="text1"/>
      <w:sz w:val="18"/>
      <w:szCs w:val="20"/>
    </w:rPr>
  </w:style>
  <w:style w:type="paragraph" w:customStyle="1" w:styleId="Patenttablecenter">
    <w:name w:val="Patent table_center"/>
    <w:basedOn w:val="Normal"/>
    <w:autoRedefine/>
    <w:rsid w:val="000D2E6C"/>
    <w:pPr>
      <w:jc w:val="center"/>
    </w:pPr>
  </w:style>
  <w:style w:type="paragraph" w:customStyle="1" w:styleId="SubBullet">
    <w:name w:val="Sub Bullet"/>
    <w:basedOn w:val="Bullet"/>
    <w:rsid w:val="000D2E6C"/>
    <w:pPr>
      <w:numPr>
        <w:numId w:val="0"/>
      </w:numPr>
    </w:pPr>
  </w:style>
  <w:style w:type="paragraph" w:customStyle="1" w:styleId="Figurecenter">
    <w:name w:val="Figure center"/>
    <w:basedOn w:val="Normal"/>
    <w:rsid w:val="000D2E6C"/>
    <w:pPr>
      <w:jc w:val="center"/>
    </w:pPr>
  </w:style>
  <w:style w:type="paragraph" w:customStyle="1" w:styleId="ExecutiveSammary">
    <w:name w:val="Executive Sammary"/>
    <w:basedOn w:val="Normal"/>
    <w:autoRedefine/>
    <w:rsid w:val="000D2E6C"/>
    <w:pPr>
      <w:pageBreakBefore/>
      <w:pBdr>
        <w:bottom w:val="single" w:sz="4" w:space="1" w:color="auto"/>
      </w:pBdr>
    </w:pPr>
    <w:rPr>
      <w:rFonts w:ascii="Cambria" w:hAnsi="Cambria"/>
      <w:b/>
      <w:caps/>
      <w:color w:val="244061"/>
      <w:sz w:val="52"/>
    </w:rPr>
  </w:style>
  <w:style w:type="paragraph" w:customStyle="1" w:styleId="StyleHead310ptJustified">
    <w:name w:val="Style Head 3 + 10 pt Justified"/>
    <w:basedOn w:val="Head3"/>
    <w:autoRedefine/>
    <w:rsid w:val="000D2E6C"/>
    <w:pPr>
      <w:numPr>
        <w:ilvl w:val="0"/>
        <w:numId w:val="0"/>
      </w:numPr>
      <w:spacing w:line="360" w:lineRule="auto"/>
      <w:jc w:val="both"/>
    </w:pPr>
  </w:style>
  <w:style w:type="paragraph" w:customStyle="1" w:styleId="StyleMainHeadingLinespacing15lines">
    <w:name w:val="Style Main Heading + Line spacing:  1.5 lines"/>
    <w:basedOn w:val="MainHeading"/>
    <w:autoRedefine/>
    <w:rsid w:val="000D2E6C"/>
    <w:pPr>
      <w:numPr>
        <w:numId w:val="0"/>
      </w:numPr>
      <w:spacing w:line="288" w:lineRule="auto"/>
    </w:pPr>
  </w:style>
  <w:style w:type="paragraph" w:customStyle="1" w:styleId="StyleHead2Linespacingsingle">
    <w:name w:val="Style Head 2 + Line spacing:  single"/>
    <w:basedOn w:val="Head2"/>
    <w:autoRedefine/>
    <w:rsid w:val="000D2E6C"/>
    <w:pPr>
      <w:numPr>
        <w:ilvl w:val="0"/>
        <w:numId w:val="0"/>
      </w:numPr>
      <w:spacing w:line="288" w:lineRule="auto"/>
    </w:pPr>
  </w:style>
  <w:style w:type="paragraph" w:customStyle="1" w:styleId="StyleHead2Complex11pt">
    <w:name w:val="Style Head 2 + (Complex) 11 pt"/>
    <w:basedOn w:val="Head2"/>
    <w:autoRedefine/>
    <w:rsid w:val="000D2E6C"/>
    <w:pPr>
      <w:numPr>
        <w:ilvl w:val="0"/>
        <w:numId w:val="0"/>
      </w:numPr>
    </w:pPr>
    <w:rPr>
      <w:szCs w:val="22"/>
    </w:rPr>
  </w:style>
  <w:style w:type="paragraph" w:customStyle="1" w:styleId="StyleHead2Linespacingsingle1">
    <w:name w:val="Style Head 2 + Line spacing:  single1"/>
    <w:basedOn w:val="Head2"/>
    <w:autoRedefine/>
    <w:rsid w:val="000D2E6C"/>
    <w:pPr>
      <w:numPr>
        <w:numId w:val="0"/>
      </w:numPr>
      <w:tabs>
        <w:tab w:val="num" w:pos="576"/>
      </w:tabs>
      <w:ind w:left="1296" w:hanging="1296"/>
    </w:pPr>
  </w:style>
  <w:style w:type="paragraph" w:customStyle="1" w:styleId="StyleMainHeadingLinespacingMultiple13li">
    <w:name w:val="Style Main Heading + Line spacing:  Multiple 1.3 li"/>
    <w:basedOn w:val="MainHeading"/>
    <w:autoRedefine/>
    <w:rsid w:val="000D2E6C"/>
    <w:pPr>
      <w:numPr>
        <w:numId w:val="0"/>
      </w:numPr>
      <w:spacing w:before="120" w:line="312" w:lineRule="auto"/>
    </w:pPr>
  </w:style>
  <w:style w:type="paragraph" w:customStyle="1" w:styleId="StyleHead1Before12ptAfter18pt">
    <w:name w:val="Style Head 1 + Before:  12 pt After:  18 pt"/>
    <w:basedOn w:val="Head1"/>
    <w:rsid w:val="000D2E6C"/>
    <w:pPr>
      <w:numPr>
        <w:ilvl w:val="0"/>
        <w:numId w:val="0"/>
      </w:numPr>
      <w:spacing w:before="240" w:after="360"/>
    </w:pPr>
  </w:style>
  <w:style w:type="paragraph" w:customStyle="1" w:styleId="StyleHead1Before24ptAfter12pt">
    <w:name w:val="Style Head 1 + Before:  24 pt After:  12 pt"/>
    <w:basedOn w:val="Head1"/>
    <w:autoRedefine/>
    <w:rsid w:val="000D2E6C"/>
    <w:pPr>
      <w:numPr>
        <w:ilvl w:val="0"/>
        <w:numId w:val="0"/>
      </w:numPr>
      <w:spacing w:before="480"/>
    </w:pPr>
  </w:style>
  <w:style w:type="paragraph" w:customStyle="1" w:styleId="opportunitysummery">
    <w:name w:val="opportunity summery"/>
    <w:basedOn w:val="Normal"/>
    <w:rsid w:val="000D2E6C"/>
    <w:pPr>
      <w:keepNext/>
      <w:keepLines/>
      <w:spacing w:before="400" w:after="300" w:line="240" w:lineRule="auto"/>
    </w:pPr>
    <w:rPr>
      <w:b/>
      <w:caps/>
      <w:color w:val="17365D"/>
      <w:spacing w:val="20"/>
      <w:sz w:val="28"/>
      <w:lang w:val="en-GB"/>
    </w:rPr>
  </w:style>
  <w:style w:type="paragraph" w:customStyle="1" w:styleId="StyleTOC3Left09Hanging07">
    <w:name w:val="Style TOC 3 + Left:  0.9&quot; Hanging:  0.7&quot;"/>
    <w:basedOn w:val="TOC3"/>
    <w:autoRedefine/>
    <w:rsid w:val="000D2E6C"/>
  </w:style>
  <w:style w:type="paragraph" w:customStyle="1" w:styleId="StyleHead1Before35ptAfter20ptLinespacingsingle">
    <w:name w:val="Style Head 1 + Before:  35 pt After:  20 pt Line spacing:  single"/>
    <w:basedOn w:val="Head1"/>
    <w:autoRedefine/>
    <w:rsid w:val="000D2E6C"/>
    <w:pPr>
      <w:numPr>
        <w:ilvl w:val="0"/>
        <w:numId w:val="0"/>
      </w:numPr>
      <w:spacing w:before="700" w:after="400" w:line="240" w:lineRule="auto"/>
    </w:pPr>
  </w:style>
  <w:style w:type="paragraph" w:customStyle="1" w:styleId="StyleHead2Left0Firstline0">
    <w:name w:val="Style Head 2 + Left:  0&quot; First line:  0&quot;"/>
    <w:basedOn w:val="Head2"/>
    <w:autoRedefine/>
    <w:rsid w:val="000D2E6C"/>
    <w:pPr>
      <w:numPr>
        <w:ilvl w:val="0"/>
        <w:numId w:val="0"/>
      </w:numPr>
    </w:pPr>
  </w:style>
  <w:style w:type="paragraph" w:customStyle="1" w:styleId="StyleHead2Left0Hanging05">
    <w:name w:val="Style Head 2 + Left:  0&quot; Hanging:  0.5&quot;"/>
    <w:basedOn w:val="Head2"/>
    <w:autoRedefine/>
    <w:rsid w:val="000D2E6C"/>
    <w:pPr>
      <w:numPr>
        <w:ilvl w:val="0"/>
        <w:numId w:val="0"/>
      </w:numPr>
    </w:pPr>
  </w:style>
  <w:style w:type="paragraph" w:customStyle="1" w:styleId="Q1">
    <w:name w:val="Q 1."/>
    <w:basedOn w:val="Head1"/>
    <w:autoRedefine/>
    <w:rsid w:val="000D2E6C"/>
    <w:pPr>
      <w:numPr>
        <w:ilvl w:val="0"/>
        <w:numId w:val="7"/>
      </w:numPr>
      <w:tabs>
        <w:tab w:val="clear" w:pos="1008"/>
        <w:tab w:val="left" w:pos="720"/>
      </w:tabs>
      <w:spacing w:before="300" w:after="200"/>
    </w:pPr>
    <w:rPr>
      <w:color w:val="012C58"/>
      <w:sz w:val="22"/>
    </w:rPr>
  </w:style>
  <w:style w:type="paragraph" w:customStyle="1" w:styleId="StyleHead2Justified">
    <w:name w:val="Style Head 2 + Justified"/>
    <w:basedOn w:val="Head2"/>
    <w:autoRedefine/>
    <w:rsid w:val="000D2E6C"/>
    <w:pPr>
      <w:numPr>
        <w:ilvl w:val="0"/>
        <w:numId w:val="0"/>
      </w:numPr>
    </w:pPr>
  </w:style>
  <w:style w:type="paragraph" w:customStyle="1" w:styleId="NewTableBullet">
    <w:name w:val="New Table Bullet"/>
    <w:basedOn w:val="Tablebullet0"/>
    <w:rsid w:val="000D2E6C"/>
    <w:pPr>
      <w:ind w:left="207" w:hanging="189"/>
    </w:pPr>
  </w:style>
  <w:style w:type="paragraph" w:customStyle="1" w:styleId="LeftTableBulletLeft">
    <w:name w:val="Left Table Bullet + Left"/>
    <w:basedOn w:val="NewTableBullet"/>
    <w:autoRedefine/>
    <w:rsid w:val="000D2E6C"/>
    <w:pPr>
      <w:tabs>
        <w:tab w:val="clear" w:pos="567"/>
      </w:tabs>
      <w:ind w:left="0" w:firstLine="0"/>
    </w:pPr>
  </w:style>
  <w:style w:type="paragraph" w:customStyle="1" w:styleId="NewTableBulletLeft">
    <w:name w:val="New Table Bullet Left"/>
    <w:basedOn w:val="NewTableBullet"/>
    <w:autoRedefine/>
    <w:rsid w:val="000D2E6C"/>
    <w:pPr>
      <w:numPr>
        <w:numId w:val="6"/>
      </w:numPr>
      <w:tabs>
        <w:tab w:val="clear" w:pos="378"/>
      </w:tabs>
      <w:ind w:left="279" w:hanging="261"/>
    </w:pPr>
  </w:style>
  <w:style w:type="paragraph" w:customStyle="1" w:styleId="Newsubtablebulletleft">
    <w:name w:val="New sub table bullet left"/>
    <w:basedOn w:val="NewTableBulletLeft"/>
    <w:autoRedefine/>
    <w:rsid w:val="000D2E6C"/>
    <w:pPr>
      <w:numPr>
        <w:numId w:val="5"/>
      </w:numPr>
      <w:tabs>
        <w:tab w:val="clear" w:pos="567"/>
      </w:tabs>
      <w:ind w:left="531" w:hanging="243"/>
    </w:pPr>
  </w:style>
  <w:style w:type="paragraph" w:customStyle="1" w:styleId="Subbulletnew1">
    <w:name w:val="Sub bullet new 1"/>
    <w:basedOn w:val="Newsubtablebulletleft"/>
    <w:autoRedefine/>
    <w:rsid w:val="000D2E6C"/>
    <w:pPr>
      <w:numPr>
        <w:numId w:val="11"/>
      </w:numPr>
      <w:spacing w:after="20"/>
      <w:ind w:left="1224"/>
    </w:pPr>
    <w:rPr>
      <w:color w:val="0D0D0D" w:themeColor="text1" w:themeTint="F2"/>
      <w:sz w:val="20"/>
    </w:rPr>
  </w:style>
  <w:style w:type="paragraph" w:customStyle="1" w:styleId="SubBulletNew">
    <w:name w:val="Sub Bullet New"/>
    <w:basedOn w:val="Bullet"/>
    <w:autoRedefine/>
    <w:rsid w:val="000D2E6C"/>
    <w:pPr>
      <w:numPr>
        <w:numId w:val="9"/>
      </w:numPr>
      <w:tabs>
        <w:tab w:val="left" w:pos="720"/>
        <w:tab w:val="left" w:pos="1080"/>
        <w:tab w:val="left" w:pos="1152"/>
      </w:tabs>
      <w:spacing w:before="60" w:line="264" w:lineRule="auto"/>
      <w:ind w:left="576" w:hanging="288"/>
    </w:pPr>
    <w:rPr>
      <w:sz w:val="18"/>
    </w:rPr>
  </w:style>
  <w:style w:type="table" w:styleId="LightShading-Accent5">
    <w:name w:val="Light Shading Accent 5"/>
    <w:basedOn w:val="TableNormal"/>
    <w:uiPriority w:val="60"/>
    <w:rsid w:val="000D2E6C"/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LightShading-Accent11">
    <w:name w:val="Light Shading - Accent 11"/>
    <w:aliases w:val="Infinium Table Style"/>
    <w:basedOn w:val="TableNormal"/>
    <w:uiPriority w:val="60"/>
    <w:rsid w:val="005B2DFE"/>
    <w:rPr>
      <w:color w:val="AD7500" w:themeColor="accent1" w:themeShade="BF"/>
    </w:rPr>
    <w:tblPr>
      <w:tblStyleRowBandSize w:val="1"/>
      <w:tblStyleColBandSize w:val="1"/>
      <w:tblBorders>
        <w:bottom w:val="single" w:sz="4" w:space="0" w:color="808080" w:themeColor="background1" w:themeShade="80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404040" w:themeColor="text1" w:themeTint="BF"/>
      </w:rPr>
      <w:tblPr/>
      <w:trPr>
        <w:tblHeader/>
      </w:trPr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D00" w:themeColor="accent1"/>
          <w:left w:val="nil"/>
          <w:bottom w:val="single" w:sz="8" w:space="0" w:color="E89D00" w:themeColor="accent1"/>
          <w:right w:val="nil"/>
          <w:insideH w:val="nil"/>
          <w:insideV w:val="nil"/>
        </w:tcBorders>
      </w:tcPr>
    </w:tblStylePr>
    <w:tblStylePr w:type="firstCol">
      <w:pPr>
        <w:jc w:val="left"/>
      </w:pPr>
      <w:rPr>
        <w:b w:val="0"/>
        <w:bCs/>
        <w:color w:val="auto"/>
      </w:rPr>
      <w:tblPr/>
      <w:tcPr>
        <w:vAlign w:val="center"/>
      </w:tcPr>
    </w:tblStylePr>
    <w:tblStylePr w:type="lastCol">
      <w:rPr>
        <w:b/>
        <w:bCs/>
      </w:rPr>
    </w:tblStylePr>
    <w:tblStylePr w:type="band1Vert">
      <w:pPr>
        <w:jc w:val="left"/>
      </w:pPr>
      <w:tblPr/>
      <w:tcPr>
        <w:tcBorders>
          <w:left w:val="nil"/>
          <w:right w:val="nil"/>
          <w:insideH w:val="nil"/>
          <w:insideV w:val="nil"/>
        </w:tcBorders>
        <w:shd w:val="clear" w:color="auto" w:fill="FFE8BA" w:themeFill="accent1" w:themeFillTint="3F"/>
        <w:vAlign w:val="center"/>
      </w:tcPr>
    </w:tblStylePr>
    <w:tblStylePr w:type="band2Vert">
      <w:pPr>
        <w:jc w:val="left"/>
      </w:pPr>
      <w:tblPr/>
      <w:tcPr>
        <w:vAlign w:val="center"/>
      </w:tcPr>
    </w:tblStylePr>
    <w:tblStylePr w:type="band1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  <w:tblStylePr w:type="band2Horz">
      <w:pPr>
        <w:jc w:val="left"/>
      </w:pPr>
      <w:tblPr/>
      <w:tcPr>
        <w:vAlign w:val="center"/>
      </w:tcPr>
    </w:tblStylePr>
  </w:style>
  <w:style w:type="paragraph" w:customStyle="1" w:styleId="Table2Header">
    <w:name w:val="Table 2_ Header"/>
    <w:basedOn w:val="Normal"/>
    <w:link w:val="Table2HeaderChar"/>
    <w:autoRedefine/>
    <w:rsid w:val="000D2E6C"/>
    <w:pPr>
      <w:tabs>
        <w:tab w:val="left" w:pos="-360"/>
        <w:tab w:val="left" w:pos="360"/>
        <w:tab w:val="left" w:pos="1080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suppressAutoHyphens/>
      <w:spacing w:after="120"/>
      <w:jc w:val="center"/>
    </w:pPr>
    <w:rPr>
      <w:rFonts w:eastAsia="Times New Roman" w:cs="Times New Roman"/>
      <w:color w:val="39302A" w:themeColor="text2"/>
      <w:spacing w:val="-3"/>
      <w:sz w:val="18"/>
      <w:szCs w:val="20"/>
      <w:lang w:val="en-US"/>
    </w:rPr>
  </w:style>
  <w:style w:type="character" w:customStyle="1" w:styleId="Table2HeaderChar">
    <w:name w:val="Table 2_ Header Char"/>
    <w:link w:val="Table2Header"/>
    <w:locked/>
    <w:rsid w:val="000D2E6C"/>
    <w:rPr>
      <w:color w:val="39302A" w:themeColor="text2"/>
      <w:spacing w:val="-3"/>
      <w:sz w:val="18"/>
      <w:lang w:val="en-US" w:eastAsia="en-US"/>
    </w:rPr>
  </w:style>
  <w:style w:type="paragraph" w:customStyle="1" w:styleId="Questionnaire">
    <w:name w:val="Questionnaire"/>
    <w:basedOn w:val="BodyText"/>
    <w:autoRedefine/>
    <w:qFormat/>
    <w:rsid w:val="000D2E6C"/>
    <w:pPr>
      <w:numPr>
        <w:numId w:val="12"/>
      </w:numPr>
      <w:tabs>
        <w:tab w:val="left" w:pos="630"/>
      </w:tabs>
      <w:spacing w:before="80"/>
      <w:jc w:val="left"/>
    </w:pPr>
    <w:rPr>
      <w:color w:val="B87C00" w:themeColor="accent2" w:themeShade="80"/>
    </w:rPr>
  </w:style>
  <w:style w:type="table" w:styleId="LightShading-Accent6">
    <w:name w:val="Light Shading Accent 6"/>
    <w:basedOn w:val="TableNormal"/>
    <w:uiPriority w:val="60"/>
    <w:rsid w:val="000D2E6C"/>
    <w:rPr>
      <w:color w:val="5F5F5F" w:themeColor="accent6" w:themeShade="BF"/>
    </w:rPr>
    <w:tblPr>
      <w:tblStyleRowBandSize w:val="1"/>
      <w:tblStyleColBandSize w:val="1"/>
      <w:tblBorders>
        <w:top w:val="single" w:sz="8" w:space="0" w:color="7F7F7F" w:themeColor="accent6"/>
        <w:bottom w:val="single" w:sz="8" w:space="0" w:color="7F7F7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6"/>
          <w:left w:val="nil"/>
          <w:bottom w:val="single" w:sz="8" w:space="0" w:color="7F7F7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7F7F" w:themeColor="accent6"/>
          <w:left w:val="nil"/>
          <w:bottom w:val="single" w:sz="8" w:space="0" w:color="7F7F7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6" w:themeFillTint="3F"/>
      </w:tcPr>
    </w:tblStylePr>
  </w:style>
  <w:style w:type="table" w:customStyle="1" w:styleId="MediumShading2-Accent11">
    <w:name w:val="Medium Shading 2 - Accent 11"/>
    <w:basedOn w:val="TableNormal"/>
    <w:uiPriority w:val="64"/>
    <w:semiHidden/>
    <w:unhideWhenUsed/>
    <w:rsid w:val="005B2DFE"/>
    <w:rPr>
      <w:rFonts w:ascii="Calibri" w:eastAsia="Calibri" w:hAnsi="Calibri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D00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D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0D2E6C"/>
    <w:rPr>
      <w:color w:val="853D0A" w:themeColor="accent3" w:themeShade="BF"/>
    </w:rPr>
    <w:tblPr>
      <w:tblStyleRowBandSize w:val="1"/>
      <w:tblStyleColBandSize w:val="1"/>
      <w:tblBorders>
        <w:top w:val="single" w:sz="8" w:space="0" w:color="B2530E" w:themeColor="accent3"/>
        <w:bottom w:val="single" w:sz="8" w:space="0" w:color="B2530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rPr>
        <w:tblHeader/>
      </w:trPr>
      <w:tcPr>
        <w:tcBorders>
          <w:top w:val="single" w:sz="8" w:space="0" w:color="B2530E" w:themeColor="accent3"/>
          <w:left w:val="nil"/>
          <w:bottom w:val="single" w:sz="8" w:space="0" w:color="B2530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530E" w:themeColor="accent3"/>
          <w:left w:val="nil"/>
          <w:bottom w:val="single" w:sz="8" w:space="0" w:color="B2530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2B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2B6" w:themeFill="accent3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0D2E6C"/>
    <w:rPr>
      <w:rFonts w:ascii="Times New Roman" w:eastAsia="Calibri" w:hAnsi="Times New Roman"/>
      <w:color w:val="000000"/>
      <w:lang w:val="en-US" w:eastAsia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Times New Roman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character" w:customStyle="1" w:styleId="MainHeadingCharChar">
    <w:name w:val="Main Heading Char Char"/>
    <w:rsid w:val="000D2E6C"/>
    <w:rPr>
      <w:rFonts w:ascii="Arial Unicode MS" w:eastAsia="Times New Roman" w:hAnsi="Arial Unicode MS" w:cs="Times New Roman"/>
      <w:b/>
      <w:bCs/>
      <w:caps/>
      <w:color w:val="007CC3"/>
      <w:spacing w:val="-3"/>
      <w:sz w:val="28"/>
      <w:szCs w:val="20"/>
      <w:lang w:eastAsia="en-IN"/>
    </w:rPr>
  </w:style>
  <w:style w:type="table" w:customStyle="1" w:styleId="GridTable5Dark-Accent11">
    <w:name w:val="Grid Table 5 Dark - Accent 11"/>
    <w:basedOn w:val="TableNormal"/>
    <w:uiPriority w:val="50"/>
    <w:rsid w:val="00022490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CC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band1Vert">
      <w:tblPr/>
      <w:tcPr>
        <w:shd w:val="clear" w:color="auto" w:fill="FFDA8F" w:themeFill="accent1" w:themeFillTint="66"/>
      </w:tcPr>
    </w:tblStylePr>
    <w:tblStylePr w:type="band1Horz">
      <w:tblPr/>
      <w:tcPr>
        <w:shd w:val="clear" w:color="auto" w:fill="FFDA8F" w:themeFill="accent1" w:themeFillTint="66"/>
      </w:tcPr>
    </w:tblStylePr>
  </w:style>
  <w:style w:type="paragraph" w:customStyle="1" w:styleId="Footnoteaimedit">
    <w:name w:val="Footnote_aimedit"/>
    <w:link w:val="FootnoteaimeditChar"/>
    <w:autoRedefine/>
    <w:qFormat/>
    <w:rsid w:val="000D2E6C"/>
    <w:pPr>
      <w:keepLines/>
      <w:spacing w:before="40" w:line="312" w:lineRule="auto"/>
      <w:ind w:right="144"/>
      <w:jc w:val="both"/>
    </w:pPr>
    <w:rPr>
      <w:rFonts w:ascii="Arial" w:eastAsiaTheme="minorHAnsi" w:hAnsi="Arial" w:cs="Arial"/>
      <w:b/>
      <w:bCs/>
      <w:color w:val="744E00" w:themeColor="accent1" w:themeShade="80"/>
      <w:sz w:val="14"/>
      <w:szCs w:val="22"/>
      <w:lang w:val="en-US"/>
    </w:rPr>
  </w:style>
  <w:style w:type="character" w:customStyle="1" w:styleId="FootnoteaimeditChar">
    <w:name w:val="Footnote_aimedit Char"/>
    <w:basedOn w:val="DefaultParagraphFont"/>
    <w:link w:val="Footnoteaimedit"/>
    <w:rsid w:val="000D2E6C"/>
    <w:rPr>
      <w:rFonts w:ascii="Arial" w:eastAsiaTheme="minorHAnsi" w:hAnsi="Arial" w:cs="Arial"/>
      <w:b/>
      <w:bCs/>
      <w:color w:val="744E00" w:themeColor="accent1" w:themeShade="80"/>
      <w:sz w:val="14"/>
      <w:szCs w:val="22"/>
      <w:lang w:val="en-US"/>
    </w:rPr>
  </w:style>
  <w:style w:type="character" w:customStyle="1" w:styleId="Head3CharChar">
    <w:name w:val="Head 3 Char Char"/>
    <w:rsid w:val="00E50367"/>
    <w:rPr>
      <w:rFonts w:ascii="Segoe UI" w:eastAsia="Times New Roman" w:hAnsi="Segoe UI" w:cs="Times New Roman"/>
      <w:color w:val="007CC3"/>
      <w:spacing w:val="30"/>
      <w:szCs w:val="20"/>
      <w:lang w:eastAsia="en-IN"/>
    </w:rPr>
  </w:style>
  <w:style w:type="table" w:customStyle="1" w:styleId="GridTable6Colorful-Accent12">
    <w:name w:val="Grid Table 6 Colorful - Accent 12"/>
    <w:basedOn w:val="TableNormal"/>
    <w:uiPriority w:val="51"/>
    <w:rsid w:val="000D2E6C"/>
    <w:rPr>
      <w:rFonts w:asciiTheme="minorHAnsi" w:eastAsiaTheme="minorHAnsi" w:hAnsiTheme="minorHAnsi" w:cstheme="minorBidi"/>
      <w:color w:val="AD7500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C858" w:themeColor="accent1" w:themeTint="99"/>
        <w:left w:val="single" w:sz="4" w:space="0" w:color="FFC858" w:themeColor="accent1" w:themeTint="99"/>
        <w:bottom w:val="single" w:sz="4" w:space="0" w:color="FFC858" w:themeColor="accent1" w:themeTint="99"/>
        <w:right w:val="single" w:sz="4" w:space="0" w:color="FFC858" w:themeColor="accent1" w:themeTint="99"/>
        <w:insideH w:val="single" w:sz="4" w:space="0" w:color="FFC858" w:themeColor="accent1" w:themeTint="99"/>
        <w:insideV w:val="single" w:sz="4" w:space="0" w:color="FFC85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C85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C85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C7" w:themeFill="accent1" w:themeFillTint="33"/>
      </w:tcPr>
    </w:tblStylePr>
    <w:tblStylePr w:type="band1Horz">
      <w:tblPr/>
      <w:tcPr>
        <w:shd w:val="clear" w:color="auto" w:fill="FFECC7" w:themeFill="accent1" w:themeFillTint="33"/>
      </w:tcPr>
    </w:tblStylePr>
  </w:style>
  <w:style w:type="character" w:customStyle="1" w:styleId="FontBoldChar">
    <w:name w:val="Font Bold Char"/>
    <w:link w:val="FontBold"/>
    <w:rsid w:val="000D2E6C"/>
    <w:rPr>
      <w:rFonts w:eastAsiaTheme="minorHAnsi" w:cstheme="minorBidi"/>
      <w:b/>
      <w:color w:val="78777C"/>
      <w:sz w:val="22"/>
      <w:szCs w:val="22"/>
      <w:lang w:eastAsia="en-US"/>
    </w:rPr>
  </w:style>
  <w:style w:type="paragraph" w:customStyle="1" w:styleId="FontBold">
    <w:name w:val="Font Bold"/>
    <w:basedOn w:val="Normal"/>
    <w:link w:val="FontBoldChar"/>
    <w:autoRedefine/>
    <w:rsid w:val="000D2E6C"/>
    <w:pPr>
      <w:spacing w:after="120"/>
    </w:pPr>
    <w:rPr>
      <w:b/>
      <w:color w:val="78777C"/>
      <w:sz w:val="22"/>
    </w:rPr>
  </w:style>
  <w:style w:type="paragraph" w:customStyle="1" w:styleId="p-style">
    <w:name w:val="p-style"/>
    <w:basedOn w:val="Normal"/>
    <w:rsid w:val="00DB55A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336C9"/>
    <w:rPr>
      <w:color w:val="605E5C"/>
      <w:shd w:val="clear" w:color="auto" w:fill="E1DFDD"/>
    </w:rPr>
  </w:style>
  <w:style w:type="paragraph" w:customStyle="1" w:styleId="paragraphStyle">
    <w:name w:val="paragraphStyle"/>
    <w:basedOn w:val="Normal"/>
    <w:rsid w:val="006336C9"/>
    <w:pPr>
      <w:spacing w:line="360" w:lineRule="auto"/>
    </w:pPr>
  </w:style>
  <w:style w:type="character" w:customStyle="1" w:styleId="r2Style">
    <w:name w:val="r2Style"/>
    <w:rsid w:val="006336C9"/>
    <w:rPr>
      <w:rFonts w:ascii="Franklin Gothic Medium" w:eastAsia="Franklin Gothic Medium" w:hAnsi="Franklin Gothic Medium" w:cs="Franklin Gothic Medium"/>
      <w:sz w:val="21"/>
      <w:szCs w:val="21"/>
    </w:rPr>
  </w:style>
  <w:style w:type="table" w:customStyle="1" w:styleId="LightShading-Accent12">
    <w:name w:val="Light Shading - Accent 12"/>
    <w:basedOn w:val="TableNormal"/>
    <w:uiPriority w:val="60"/>
    <w:rsid w:val="00AA7CE1"/>
    <w:rPr>
      <w:color w:val="AD7500" w:themeColor="accent1" w:themeShade="BF"/>
    </w:rPr>
    <w:tblPr>
      <w:tblStyleRowBandSize w:val="1"/>
      <w:tblStyleColBandSize w:val="1"/>
      <w:tblBorders>
        <w:bottom w:val="single" w:sz="4" w:space="0" w:color="808080" w:themeColor="background1" w:themeShade="80"/>
      </w:tblBorders>
    </w:tblPr>
    <w:tblStylePr w:type="firstRow">
      <w:pPr>
        <w:spacing w:beforeLines="0" w:beforeAutospacing="0" w:afterLines="0" w:afterAutospacing="0" w:line="240" w:lineRule="auto"/>
        <w:jc w:val="center"/>
      </w:pPr>
      <w:rPr>
        <w:b/>
        <w:bCs/>
        <w:color w:val="404040" w:themeColor="text1" w:themeTint="BF"/>
      </w:rPr>
      <w:tblPr/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E89D00" w:themeColor="accent1"/>
          <w:left w:val="nil"/>
          <w:bottom w:val="single" w:sz="8" w:space="0" w:color="E89D00" w:themeColor="accent1"/>
          <w:right w:val="nil"/>
          <w:insideH w:val="nil"/>
          <w:insideV w:val="nil"/>
        </w:tcBorders>
      </w:tcPr>
    </w:tblStylePr>
    <w:tblStylePr w:type="firstCol">
      <w:pPr>
        <w:jc w:val="left"/>
      </w:pPr>
      <w:rPr>
        <w:b w:val="0"/>
        <w:bCs/>
        <w:color w:val="auto"/>
      </w:rPr>
      <w:tblPr/>
      <w:tcPr>
        <w:vAlign w:val="center"/>
      </w:tcPr>
    </w:tblStylePr>
    <w:tblStylePr w:type="lastCol">
      <w:rPr>
        <w:b/>
        <w:bCs/>
      </w:rPr>
    </w:tblStylePr>
    <w:tblStylePr w:type="band1Vert">
      <w:pPr>
        <w:jc w:val="left"/>
      </w:pPr>
      <w:tblPr/>
      <w:tcPr>
        <w:tcBorders>
          <w:left w:val="nil"/>
          <w:right w:val="nil"/>
          <w:insideH w:val="nil"/>
          <w:insideV w:val="nil"/>
        </w:tcBorders>
        <w:shd w:val="clear" w:color="auto" w:fill="FFE8BA" w:themeFill="accent1" w:themeFillTint="3F"/>
        <w:vAlign w:val="center"/>
      </w:tcPr>
    </w:tblStylePr>
    <w:tblStylePr w:type="band2Vert">
      <w:pPr>
        <w:jc w:val="left"/>
      </w:pPr>
      <w:tblPr/>
      <w:tcPr>
        <w:vAlign w:val="center"/>
      </w:tcPr>
    </w:tblStylePr>
    <w:tblStylePr w:type="band1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  <w:tblStylePr w:type="band2Horz">
      <w:pPr>
        <w:jc w:val="left"/>
      </w:pPr>
      <w:tblPr/>
      <w:tcPr>
        <w:vAlign w:val="center"/>
      </w:tcPr>
    </w:tblStylePr>
  </w:style>
  <w:style w:type="character" w:customStyle="1" w:styleId="childSubpoint">
    <w:name w:val="childSubpoint"/>
    <w:rsid w:val="00FB74A1"/>
    <w:rPr>
      <w:rFonts w:ascii="Franklin Gothic Medium" w:eastAsia="Franklin Gothic Medium" w:hAnsi="Franklin Gothic Medium" w:cs="Franklin Gothic Medium"/>
      <w:color w:val="78777C"/>
      <w:sz w:val="20"/>
      <w:szCs w:val="20"/>
    </w:rPr>
  </w:style>
  <w:style w:type="character" w:customStyle="1" w:styleId="figureNameStyle">
    <w:name w:val="figureNameStyle"/>
    <w:rsid w:val="00FB74A1"/>
    <w:rPr>
      <w:rFonts w:ascii="Franklin Gothic Medium" w:eastAsia="Franklin Gothic Medium" w:hAnsi="Franklin Gothic Medium" w:cs="Franklin Gothic Medium"/>
      <w:color w:val="78777C"/>
      <w:sz w:val="20"/>
      <w:szCs w:val="20"/>
    </w:rPr>
  </w:style>
  <w:style w:type="paragraph" w:customStyle="1" w:styleId="sourceStyle">
    <w:name w:val="sourceStyle"/>
    <w:basedOn w:val="Normal"/>
    <w:rsid w:val="00FB74A1"/>
    <w:pPr>
      <w:spacing w:after="0" w:line="240" w:lineRule="auto"/>
      <w:jc w:val="left"/>
    </w:pPr>
  </w:style>
  <w:style w:type="character" w:customStyle="1" w:styleId="childPoint">
    <w:name w:val="childPoint"/>
    <w:rsid w:val="00FB74A1"/>
    <w:rPr>
      <w:rFonts w:ascii="Franklin Gothic Medium" w:eastAsia="Franklin Gothic Medium" w:hAnsi="Franklin Gothic Medium" w:cs="Franklin Gothic Medium"/>
      <w:color w:val="78777C"/>
      <w:sz w:val="22"/>
      <w:szCs w:val="22"/>
    </w:rPr>
  </w:style>
  <w:style w:type="table" w:customStyle="1" w:styleId="ListTable6Colorful-Accent12">
    <w:name w:val="List Table 6 Colorful - Accent 12"/>
    <w:basedOn w:val="TableNormal"/>
    <w:uiPriority w:val="51"/>
    <w:rsid w:val="005B2DFE"/>
    <w:rPr>
      <w:color w:val="AD7500" w:themeColor="accent1" w:themeShade="BF"/>
    </w:rPr>
    <w:tblPr>
      <w:tblStyleRowBandSize w:val="1"/>
      <w:tblStyleColBandSize w:val="1"/>
      <w:tblBorders>
        <w:top w:val="single" w:sz="4" w:space="0" w:color="E89D00" w:themeColor="accent1"/>
        <w:bottom w:val="single" w:sz="4" w:space="0" w:color="E89D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89D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89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C7" w:themeFill="accent1" w:themeFillTint="33"/>
      </w:tcPr>
    </w:tblStylePr>
    <w:tblStylePr w:type="band1Horz">
      <w:tblPr/>
      <w:tcPr>
        <w:shd w:val="clear" w:color="auto" w:fill="FFECC7" w:themeFill="accent1" w:themeFillTint="33"/>
      </w:tcPr>
    </w:tblStylePr>
  </w:style>
  <w:style w:type="table" w:customStyle="1" w:styleId="GridTable5Dark-Accent12">
    <w:name w:val="Grid Table 5 Dark - Accent 12"/>
    <w:basedOn w:val="TableNormal"/>
    <w:uiPriority w:val="50"/>
    <w:rsid w:val="005B2DFE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CC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band1Vert">
      <w:tblPr/>
      <w:tcPr>
        <w:shd w:val="clear" w:color="auto" w:fill="FFDA8F" w:themeFill="accent1" w:themeFillTint="66"/>
      </w:tcPr>
    </w:tblStylePr>
    <w:tblStylePr w:type="band1Horz">
      <w:tblPr/>
      <w:tcPr>
        <w:shd w:val="clear" w:color="auto" w:fill="FFDA8F" w:themeFill="accent1" w:themeFillTint="66"/>
      </w:tcPr>
    </w:tblStylePr>
  </w:style>
  <w:style w:type="table" w:styleId="ListTable6Colorful-Accent1">
    <w:name w:val="List Table 6 Colorful Accent 1"/>
    <w:basedOn w:val="TableNormal"/>
    <w:uiPriority w:val="51"/>
    <w:rsid w:val="000D2E6C"/>
    <w:rPr>
      <w:color w:val="AD7500" w:themeColor="accent1" w:themeShade="BF"/>
    </w:rPr>
    <w:tblPr>
      <w:tblStyleRowBandSize w:val="1"/>
      <w:tblStyleColBandSize w:val="1"/>
      <w:tblBorders>
        <w:top w:val="single" w:sz="4" w:space="0" w:color="E89D00" w:themeColor="accent1"/>
        <w:bottom w:val="single" w:sz="4" w:space="0" w:color="E89D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89D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89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C7" w:themeFill="accent1" w:themeFillTint="33"/>
      </w:tcPr>
    </w:tblStylePr>
    <w:tblStylePr w:type="band1Horz">
      <w:tblPr/>
      <w:tcPr>
        <w:shd w:val="clear" w:color="auto" w:fill="FFECC7" w:themeFill="accent1" w:themeFillTint="33"/>
      </w:tcPr>
    </w:tblStylePr>
  </w:style>
  <w:style w:type="table" w:styleId="LightShading-Accent1">
    <w:name w:val="Light Shading Accent 1"/>
    <w:basedOn w:val="TableNormal"/>
    <w:uiPriority w:val="60"/>
    <w:rsid w:val="000D2E6C"/>
    <w:rPr>
      <w:color w:val="AD7500" w:themeColor="accent1" w:themeShade="BF"/>
    </w:rPr>
    <w:tblPr>
      <w:tblStyleRowBandSize w:val="1"/>
      <w:tblStyleColBandSize w:val="1"/>
      <w:tblBorders>
        <w:bottom w:val="single" w:sz="4" w:space="0" w:color="808080" w:themeColor="background1" w:themeShade="80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404040" w:themeColor="text1" w:themeTint="BF"/>
      </w:rPr>
      <w:tblPr/>
      <w:trPr>
        <w:tblHeader/>
      </w:trPr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D00" w:themeColor="accent1"/>
          <w:left w:val="nil"/>
          <w:bottom w:val="single" w:sz="8" w:space="0" w:color="E89D00" w:themeColor="accent1"/>
          <w:right w:val="nil"/>
          <w:insideH w:val="nil"/>
          <w:insideV w:val="nil"/>
        </w:tcBorders>
      </w:tcPr>
    </w:tblStylePr>
    <w:tblStylePr w:type="firstCol">
      <w:pPr>
        <w:jc w:val="left"/>
      </w:pPr>
      <w:rPr>
        <w:b w:val="0"/>
        <w:bCs/>
        <w:color w:val="auto"/>
      </w:rPr>
      <w:tblPr/>
      <w:tcPr>
        <w:vAlign w:val="center"/>
      </w:tcPr>
    </w:tblStylePr>
    <w:tblStylePr w:type="lastCol">
      <w:rPr>
        <w:b/>
        <w:bCs/>
      </w:rPr>
    </w:tblStylePr>
    <w:tblStylePr w:type="band1Vert">
      <w:pPr>
        <w:jc w:val="left"/>
      </w:pPr>
      <w:tblPr/>
      <w:tcPr>
        <w:tcBorders>
          <w:left w:val="nil"/>
          <w:right w:val="nil"/>
          <w:insideH w:val="nil"/>
          <w:insideV w:val="nil"/>
        </w:tcBorders>
        <w:shd w:val="clear" w:color="auto" w:fill="FFE8BA" w:themeFill="accent1" w:themeFillTint="3F"/>
        <w:vAlign w:val="center"/>
      </w:tcPr>
    </w:tblStylePr>
    <w:tblStylePr w:type="band2Vert">
      <w:pPr>
        <w:jc w:val="left"/>
      </w:pPr>
      <w:tblPr/>
      <w:tcPr>
        <w:vAlign w:val="center"/>
      </w:tcPr>
    </w:tblStylePr>
    <w:tblStylePr w:type="band1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  <w:tblStylePr w:type="band2Horz">
      <w:pPr>
        <w:jc w:val="left"/>
      </w:pPr>
      <w:tblPr/>
      <w:tcPr>
        <w:vAlign w:val="center"/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D2E6C"/>
    <w:rPr>
      <w:rFonts w:ascii="Calibri" w:eastAsia="Calibri" w:hAnsi="Calibri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D00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D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0D2E6C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CC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D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D00" w:themeFill="accent1"/>
      </w:tcPr>
    </w:tblStylePr>
    <w:tblStylePr w:type="band1Vert">
      <w:tblPr/>
      <w:tcPr>
        <w:shd w:val="clear" w:color="auto" w:fill="FFDA8F" w:themeFill="accent1" w:themeFillTint="66"/>
      </w:tcPr>
    </w:tblStylePr>
    <w:tblStylePr w:type="band1Horz">
      <w:tblPr/>
      <w:tcPr>
        <w:shd w:val="clear" w:color="auto" w:fill="FFDA8F" w:themeFill="accent1" w:themeFillTint="66"/>
      </w:tcPr>
    </w:tblStylePr>
  </w:style>
  <w:style w:type="character" w:customStyle="1" w:styleId="subPoint">
    <w:name w:val="subPoint"/>
    <w:rsid w:val="00844CB4"/>
    <w:rPr>
      <w:rFonts w:ascii="Franklin Gothic Medium" w:eastAsia="Franklin Gothic Medium" w:hAnsi="Franklin Gothic Medium" w:cs="Franklin Gothic Medium"/>
      <w:color w:val="78777C"/>
      <w:sz w:val="26"/>
      <w:szCs w:val="26"/>
    </w:rPr>
  </w:style>
  <w:style w:type="paragraph" w:customStyle="1" w:styleId="P-Style0">
    <w:name w:val="P-Style"/>
    <w:basedOn w:val="Normal"/>
    <w:rsid w:val="00FF4371"/>
    <w:pPr>
      <w:spacing w:after="100" w:line="240" w:lineRule="auto"/>
    </w:pPr>
  </w:style>
  <w:style w:type="paragraph" w:customStyle="1" w:styleId="noteStyle">
    <w:name w:val="noteStyle"/>
    <w:basedOn w:val="Normal"/>
    <w:rsid w:val="00E31938"/>
    <w:pPr>
      <w:spacing w:after="0" w:line="240" w:lineRule="auto"/>
      <w:jc w:val="left"/>
    </w:pPr>
  </w:style>
  <w:style w:type="character" w:customStyle="1" w:styleId="noteFontSeg">
    <w:name w:val="noteFontSeg"/>
    <w:rsid w:val="00E31938"/>
    <w:rPr>
      <w:rFonts w:ascii="Franklin Gothic Medium" w:eastAsia="Franklin Gothic Medium" w:hAnsi="Franklin Gothic Medium" w:cs="Franklin Gothic Medium"/>
      <w:color w:val="FF0000"/>
      <w:sz w:val="21"/>
      <w:szCs w:val="21"/>
    </w:rPr>
  </w:style>
  <w:style w:type="table" w:customStyle="1" w:styleId="InfiniumTableStyle2">
    <w:name w:val="Infinium Table Style2"/>
    <w:basedOn w:val="TableNormal"/>
    <w:next w:val="LightShading-Accent1"/>
    <w:uiPriority w:val="60"/>
    <w:rsid w:val="00F53A8A"/>
    <w:rPr>
      <w:color w:val="AD7500" w:themeColor="accent1" w:themeShade="BF"/>
    </w:rPr>
    <w:tblPr>
      <w:tblStyleRowBandSize w:val="1"/>
      <w:tblStyleColBandSize w:val="1"/>
      <w:tblBorders>
        <w:bottom w:val="single" w:sz="4" w:space="0" w:color="808080" w:themeColor="background1" w:themeShade="80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404040" w:themeColor="text1" w:themeTint="BF"/>
      </w:rPr>
      <w:tblPr/>
      <w:trPr>
        <w:tblHeader/>
      </w:trPr>
      <w:tcPr>
        <w:tcBorders>
          <w:top w:val="single" w:sz="4" w:space="0" w:color="808080" w:themeColor="background1" w:themeShade="80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D00" w:themeColor="accent1"/>
          <w:left w:val="nil"/>
          <w:bottom w:val="single" w:sz="8" w:space="0" w:color="E89D00" w:themeColor="accent1"/>
          <w:right w:val="nil"/>
          <w:insideH w:val="nil"/>
          <w:insideV w:val="nil"/>
        </w:tcBorders>
      </w:tcPr>
    </w:tblStylePr>
    <w:tblStylePr w:type="firstCol">
      <w:pPr>
        <w:jc w:val="left"/>
      </w:pPr>
      <w:rPr>
        <w:b w:val="0"/>
        <w:bCs/>
        <w:color w:val="auto"/>
      </w:rPr>
      <w:tblPr/>
      <w:tcPr>
        <w:vAlign w:val="center"/>
      </w:tcPr>
    </w:tblStylePr>
    <w:tblStylePr w:type="lastCol">
      <w:rPr>
        <w:b/>
        <w:bCs/>
      </w:rPr>
    </w:tblStylePr>
    <w:tblStylePr w:type="band1Vert">
      <w:pPr>
        <w:jc w:val="left"/>
      </w:pPr>
      <w:tblPr/>
      <w:tcPr>
        <w:tcBorders>
          <w:left w:val="nil"/>
          <w:right w:val="nil"/>
          <w:insideH w:val="nil"/>
          <w:insideV w:val="nil"/>
        </w:tcBorders>
        <w:shd w:val="clear" w:color="auto" w:fill="FFE8BA" w:themeFill="accent1" w:themeFillTint="3F"/>
        <w:vAlign w:val="center"/>
      </w:tcPr>
    </w:tblStylePr>
    <w:tblStylePr w:type="band2Vert">
      <w:pPr>
        <w:jc w:val="left"/>
      </w:pPr>
      <w:tblPr/>
      <w:tcPr>
        <w:vAlign w:val="center"/>
      </w:tcPr>
    </w:tblStylePr>
    <w:tblStylePr w:type="band1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  <w:tblStylePr w:type="band2Horz">
      <w:pPr>
        <w:jc w:val="left"/>
      </w:pPr>
      <w:tblPr/>
      <w:tcPr>
        <w:vAlign w:val="center"/>
      </w:tcPr>
    </w:tblStylePr>
  </w:style>
  <w:style w:type="character" w:customStyle="1" w:styleId="subpoint0">
    <w:name w:val="subpoint"/>
    <w:rsid w:val="00F76507"/>
    <w:rPr>
      <w:rFonts w:ascii="Franklin Gothic Medium" w:eastAsia="Franklin Gothic Medium" w:hAnsi="Franklin Gothic Medium" w:cs="Franklin Gothic Medium"/>
      <w:b w:val="0"/>
      <w:bCs w:val="0"/>
      <w:color w:val="78777C"/>
      <w:sz w:val="20"/>
      <w:szCs w:val="20"/>
    </w:rPr>
  </w:style>
  <w:style w:type="character" w:customStyle="1" w:styleId="childpoint0">
    <w:name w:val="childpoint"/>
    <w:rsid w:val="00F76507"/>
    <w:rPr>
      <w:rFonts w:ascii="Franklin Gothic Medium" w:eastAsia="Franklin Gothic Medium" w:hAnsi="Franklin Gothic Medium" w:cs="Franklin Gothic Medium"/>
      <w:b w:val="0"/>
      <w:bCs w:val="0"/>
      <w:color w:val="62626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978">
          <w:marLeft w:val="150"/>
          <w:marRight w:val="1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19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6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4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73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182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1468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8052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4774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7886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6375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2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5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2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84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5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8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4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1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6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41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2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00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00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24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1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78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3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8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8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79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1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7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5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7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784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18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00021">
          <w:marLeft w:val="187"/>
          <w:marRight w:val="0"/>
          <w:marTop w:val="24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7168">
          <w:marLeft w:val="187"/>
          <w:marRight w:val="0"/>
          <w:marTop w:val="24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998">
          <w:marLeft w:val="187"/>
          <w:marRight w:val="0"/>
          <w:marTop w:val="24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764">
          <w:marLeft w:val="187"/>
          <w:marRight w:val="0"/>
          <w:marTop w:val="24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604">
          <w:marLeft w:val="187"/>
          <w:marRight w:val="0"/>
          <w:marTop w:val="24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6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4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61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24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7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4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86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37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43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3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1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8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36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5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9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9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3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4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2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33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7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52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0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70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46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5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43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0346">
          <w:marLeft w:val="150"/>
          <w:marRight w:val="15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1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7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4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5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1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38024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068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554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701">
          <w:marLeft w:val="144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57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92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%20-%20Infinium.dotx" TargetMode="External"/></Relationships>
</file>

<file path=word/theme/theme1.xml><?xml version="1.0" encoding="utf-8"?>
<a:theme xmlns:a="http://schemas.openxmlformats.org/drawingml/2006/main" name="Office Theme">
  <a:themeElements>
    <a:clrScheme name="Infinium Color Set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E89D00"/>
      </a:accent1>
      <a:accent2>
        <a:srgbClr val="FFD170"/>
      </a:accent2>
      <a:accent3>
        <a:srgbClr val="B2530E"/>
      </a:accent3>
      <a:accent4>
        <a:srgbClr val="1161A3"/>
      </a:accent4>
      <a:accent5>
        <a:srgbClr val="8E8A00"/>
      </a:accent5>
      <a:accent6>
        <a:srgbClr val="7F7F7F"/>
      </a:accent6>
      <a:hlink>
        <a:srgbClr val="7F7F7F"/>
      </a:hlink>
      <a:folHlink>
        <a:srgbClr val="B2530E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4D87A-4032-4432-AA1F-8BE7AEFD8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Infinium</Template>
  <TotalTime>1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Links>
    <vt:vector size="726" baseType="variant">
      <vt:variant>
        <vt:i4>1376315</vt:i4>
      </vt:variant>
      <vt:variant>
        <vt:i4>730</vt:i4>
      </vt:variant>
      <vt:variant>
        <vt:i4>0</vt:i4>
      </vt:variant>
      <vt:variant>
        <vt:i4>5</vt:i4>
      </vt:variant>
      <vt:variant>
        <vt:lpwstr/>
      </vt:variant>
      <vt:variant>
        <vt:lpwstr>_Toc408249399</vt:lpwstr>
      </vt:variant>
      <vt:variant>
        <vt:i4>1376315</vt:i4>
      </vt:variant>
      <vt:variant>
        <vt:i4>724</vt:i4>
      </vt:variant>
      <vt:variant>
        <vt:i4>0</vt:i4>
      </vt:variant>
      <vt:variant>
        <vt:i4>5</vt:i4>
      </vt:variant>
      <vt:variant>
        <vt:lpwstr/>
      </vt:variant>
      <vt:variant>
        <vt:lpwstr>_Toc408249398</vt:lpwstr>
      </vt:variant>
      <vt:variant>
        <vt:i4>1376315</vt:i4>
      </vt:variant>
      <vt:variant>
        <vt:i4>718</vt:i4>
      </vt:variant>
      <vt:variant>
        <vt:i4>0</vt:i4>
      </vt:variant>
      <vt:variant>
        <vt:i4>5</vt:i4>
      </vt:variant>
      <vt:variant>
        <vt:lpwstr/>
      </vt:variant>
      <vt:variant>
        <vt:lpwstr>_Toc408249397</vt:lpwstr>
      </vt:variant>
      <vt:variant>
        <vt:i4>1376315</vt:i4>
      </vt:variant>
      <vt:variant>
        <vt:i4>712</vt:i4>
      </vt:variant>
      <vt:variant>
        <vt:i4>0</vt:i4>
      </vt:variant>
      <vt:variant>
        <vt:i4>5</vt:i4>
      </vt:variant>
      <vt:variant>
        <vt:lpwstr/>
      </vt:variant>
      <vt:variant>
        <vt:lpwstr>_Toc408249396</vt:lpwstr>
      </vt:variant>
      <vt:variant>
        <vt:i4>1376315</vt:i4>
      </vt:variant>
      <vt:variant>
        <vt:i4>706</vt:i4>
      </vt:variant>
      <vt:variant>
        <vt:i4>0</vt:i4>
      </vt:variant>
      <vt:variant>
        <vt:i4>5</vt:i4>
      </vt:variant>
      <vt:variant>
        <vt:lpwstr/>
      </vt:variant>
      <vt:variant>
        <vt:lpwstr>_Toc408249395</vt:lpwstr>
      </vt:variant>
      <vt:variant>
        <vt:i4>1376315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_Toc408249394</vt:lpwstr>
      </vt:variant>
      <vt:variant>
        <vt:i4>1376315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_Toc408249393</vt:lpwstr>
      </vt:variant>
      <vt:variant>
        <vt:i4>1376315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_Toc408249392</vt:lpwstr>
      </vt:variant>
      <vt:variant>
        <vt:i4>1376315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_Toc408249391</vt:lpwstr>
      </vt:variant>
      <vt:variant>
        <vt:i4>1376315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_Toc408249390</vt:lpwstr>
      </vt:variant>
      <vt:variant>
        <vt:i4>1310779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_Toc408249389</vt:lpwstr>
      </vt:variant>
      <vt:variant>
        <vt:i4>1310779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_Toc408249388</vt:lpwstr>
      </vt:variant>
      <vt:variant>
        <vt:i4>1310779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_Toc408249387</vt:lpwstr>
      </vt:variant>
      <vt:variant>
        <vt:i4>1310779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_Toc408249386</vt:lpwstr>
      </vt:variant>
      <vt:variant>
        <vt:i4>1310779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_Toc408249385</vt:lpwstr>
      </vt:variant>
      <vt:variant>
        <vt:i4>1310779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_Toc408249384</vt:lpwstr>
      </vt:variant>
      <vt:variant>
        <vt:i4>1310779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_Toc408249383</vt:lpwstr>
      </vt:variant>
      <vt:variant>
        <vt:i4>1310779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_Toc408249382</vt:lpwstr>
      </vt:variant>
      <vt:variant>
        <vt:i4>1310779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_Toc408249381</vt:lpwstr>
      </vt:variant>
      <vt:variant>
        <vt:i4>1310779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_Toc408249380</vt:lpwstr>
      </vt:variant>
      <vt:variant>
        <vt:i4>1769531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_Toc408249379</vt:lpwstr>
      </vt:variant>
      <vt:variant>
        <vt:i4>1769531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_Toc408249378</vt:lpwstr>
      </vt:variant>
      <vt:variant>
        <vt:i4>1769531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_Toc408249377</vt:lpwstr>
      </vt:variant>
      <vt:variant>
        <vt:i4>1769531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_Toc408249376</vt:lpwstr>
      </vt:variant>
      <vt:variant>
        <vt:i4>1769531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_Toc408249375</vt:lpwstr>
      </vt:variant>
      <vt:variant>
        <vt:i4>1769531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_Toc408249374</vt:lpwstr>
      </vt:variant>
      <vt:variant>
        <vt:i4>1769531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_Toc408249373</vt:lpwstr>
      </vt:variant>
      <vt:variant>
        <vt:i4>1769531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_Toc408249372</vt:lpwstr>
      </vt:variant>
      <vt:variant>
        <vt:i4>1769531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_Toc408249371</vt:lpwstr>
      </vt:variant>
      <vt:variant>
        <vt:i4>1769531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_Toc408249370</vt:lpwstr>
      </vt:variant>
      <vt:variant>
        <vt:i4>1703995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_Toc408249369</vt:lpwstr>
      </vt:variant>
      <vt:variant>
        <vt:i4>1703995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_Toc408249368</vt:lpwstr>
      </vt:variant>
      <vt:variant>
        <vt:i4>1703995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_Toc408249367</vt:lpwstr>
      </vt:variant>
      <vt:variant>
        <vt:i4>1703995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_Toc408249366</vt:lpwstr>
      </vt:variant>
      <vt:variant>
        <vt:i4>1703995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_Toc408249365</vt:lpwstr>
      </vt:variant>
      <vt:variant>
        <vt:i4>1703995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_Toc408249364</vt:lpwstr>
      </vt:variant>
      <vt:variant>
        <vt:i4>1703995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_Toc408249363</vt:lpwstr>
      </vt:variant>
      <vt:variant>
        <vt:i4>1703995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_Toc408249362</vt:lpwstr>
      </vt:variant>
      <vt:variant>
        <vt:i4>1703995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_Toc408249361</vt:lpwstr>
      </vt:variant>
      <vt:variant>
        <vt:i4>1703995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_Toc408249360</vt:lpwstr>
      </vt:variant>
      <vt:variant>
        <vt:i4>1638459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_Toc408249359</vt:lpwstr>
      </vt:variant>
      <vt:variant>
        <vt:i4>1638459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_Toc408249358</vt:lpwstr>
      </vt:variant>
      <vt:variant>
        <vt:i4>1638459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_Toc408249357</vt:lpwstr>
      </vt:variant>
      <vt:variant>
        <vt:i4>1638459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_Toc408249356</vt:lpwstr>
      </vt:variant>
      <vt:variant>
        <vt:i4>1638459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_Toc408249355</vt:lpwstr>
      </vt:variant>
      <vt:variant>
        <vt:i4>1638459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_Toc408249354</vt:lpwstr>
      </vt:variant>
      <vt:variant>
        <vt:i4>1638459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_Toc408249353</vt:lpwstr>
      </vt:variant>
      <vt:variant>
        <vt:i4>1638459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_Toc408249352</vt:lpwstr>
      </vt:variant>
      <vt:variant>
        <vt:i4>1638459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_Toc408249351</vt:lpwstr>
      </vt:variant>
      <vt:variant>
        <vt:i4>1638459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_Toc408249350</vt:lpwstr>
      </vt:variant>
      <vt:variant>
        <vt:i4>1572923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_Toc408249349</vt:lpwstr>
      </vt:variant>
      <vt:variant>
        <vt:i4>1572923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_Toc408249348</vt:lpwstr>
      </vt:variant>
      <vt:variant>
        <vt:i4>1572923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_Toc408249347</vt:lpwstr>
      </vt:variant>
      <vt:variant>
        <vt:i4>1572923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_Toc408249346</vt:lpwstr>
      </vt:variant>
      <vt:variant>
        <vt:i4>1572923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_Toc408249345</vt:lpwstr>
      </vt:variant>
      <vt:variant>
        <vt:i4>1572923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_Toc408249344</vt:lpwstr>
      </vt:variant>
      <vt:variant>
        <vt:i4>1572923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_Toc408249343</vt:lpwstr>
      </vt:variant>
      <vt:variant>
        <vt:i4>1572923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_Toc408249342</vt:lpwstr>
      </vt:variant>
      <vt:variant>
        <vt:i4>1572923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_Toc408249341</vt:lpwstr>
      </vt:variant>
      <vt:variant>
        <vt:i4>1572923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_Toc408249340</vt:lpwstr>
      </vt:variant>
      <vt:variant>
        <vt:i4>2031675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_Toc408249339</vt:lpwstr>
      </vt:variant>
      <vt:variant>
        <vt:i4>2031675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_Toc408249338</vt:lpwstr>
      </vt:variant>
      <vt:variant>
        <vt:i4>2031675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_Toc408249337</vt:lpwstr>
      </vt:variant>
      <vt:variant>
        <vt:i4>2031675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_Toc408249336</vt:lpwstr>
      </vt:variant>
      <vt:variant>
        <vt:i4>2031675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_Toc408249335</vt:lpwstr>
      </vt:variant>
      <vt:variant>
        <vt:i4>2031675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_Toc408249334</vt:lpwstr>
      </vt:variant>
      <vt:variant>
        <vt:i4>2031675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_Toc408249333</vt:lpwstr>
      </vt:variant>
      <vt:variant>
        <vt:i4>2031675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_Toc408249332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_Toc408249331</vt:lpwstr>
      </vt:variant>
      <vt:variant>
        <vt:i4>2031675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_Toc408249330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_Toc408249329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_Toc408249328</vt:lpwstr>
      </vt:variant>
      <vt:variant>
        <vt:i4>1966139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_Toc408249327</vt:lpwstr>
      </vt:variant>
      <vt:variant>
        <vt:i4>1966139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_Toc408249326</vt:lpwstr>
      </vt:variant>
      <vt:variant>
        <vt:i4>1966139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_Toc408249325</vt:lpwstr>
      </vt:variant>
      <vt:variant>
        <vt:i4>1966139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_Toc408249324</vt:lpwstr>
      </vt:variant>
      <vt:variant>
        <vt:i4>1966139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_Toc408249323</vt:lpwstr>
      </vt:variant>
      <vt:variant>
        <vt:i4>1966139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_Toc408249322</vt:lpwstr>
      </vt:variant>
      <vt:variant>
        <vt:i4>1966139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_Toc408249321</vt:lpwstr>
      </vt:variant>
      <vt:variant>
        <vt:i4>1966139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_Toc408249320</vt:lpwstr>
      </vt:variant>
      <vt:variant>
        <vt:i4>1900603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_Toc408249319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_Toc408249318</vt:lpwstr>
      </vt:variant>
      <vt:variant>
        <vt:i4>1900603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_Toc408249317</vt:lpwstr>
      </vt:variant>
      <vt:variant>
        <vt:i4>1900603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_Toc408249316</vt:lpwstr>
      </vt:variant>
      <vt:variant>
        <vt:i4>1900603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_Toc408249315</vt:lpwstr>
      </vt:variant>
      <vt:variant>
        <vt:i4>1900603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_Toc408249314</vt:lpwstr>
      </vt:variant>
      <vt:variant>
        <vt:i4>1900603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_Toc408249313</vt:lpwstr>
      </vt:variant>
      <vt:variant>
        <vt:i4>1900603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_Toc408249312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_Toc408249311</vt:lpwstr>
      </vt:variant>
      <vt:variant>
        <vt:i4>1900603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_Toc408249310</vt:lpwstr>
      </vt:variant>
      <vt:variant>
        <vt:i4>1835067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_Toc408249309</vt:lpwstr>
      </vt:variant>
      <vt:variant>
        <vt:i4>1835067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_Toc408249308</vt:lpwstr>
      </vt:variant>
      <vt:variant>
        <vt:i4>1835067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_Toc408249307</vt:lpwstr>
      </vt:variant>
      <vt:variant>
        <vt:i4>1835067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_Toc408249306</vt:lpwstr>
      </vt:variant>
      <vt:variant>
        <vt:i4>1835067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_Toc408249305</vt:lpwstr>
      </vt:variant>
      <vt:variant>
        <vt:i4>1835067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_Toc408249304</vt:lpwstr>
      </vt:variant>
      <vt:variant>
        <vt:i4>1835067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_Toc408249303</vt:lpwstr>
      </vt:variant>
      <vt:variant>
        <vt:i4>1835067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_Toc408249302</vt:lpwstr>
      </vt:variant>
      <vt:variant>
        <vt:i4>1835067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_Toc408249301</vt:lpwstr>
      </vt:variant>
      <vt:variant>
        <vt:i4>1835067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_Toc408249300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_Toc408249299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_Toc408249298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_Toc408249297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_Toc408249296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_Toc408249295</vt:lpwstr>
      </vt:variant>
      <vt:variant>
        <vt:i4>1376314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_Toc408249294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_Toc408249293</vt:lpwstr>
      </vt:variant>
      <vt:variant>
        <vt:i4>1376314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_Toc408249292</vt:lpwstr>
      </vt:variant>
      <vt:variant>
        <vt:i4>1376314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_Toc408249291</vt:lpwstr>
      </vt:variant>
      <vt:variant>
        <vt:i4>1376314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_Toc408249290</vt:lpwstr>
      </vt:variant>
      <vt:variant>
        <vt:i4>1310778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_Toc408249289</vt:lpwstr>
      </vt:variant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_Toc408249288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_Toc408249287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_Toc408249286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_Toc408249285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_Toc408249284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_Toc408249283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_Toc408249282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_Toc408249281</vt:lpwstr>
      </vt:variant>
      <vt:variant>
        <vt:i4>1310778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_Toc408249280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_Toc408249279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Infinium Global Research</dc:creator>
  <cp:lastModifiedBy>Mahesh Chaudhari</cp:lastModifiedBy>
  <cp:revision>3</cp:revision>
  <cp:lastPrinted>2022-10-19T07:07:00Z</cp:lastPrinted>
  <dcterms:created xsi:type="dcterms:W3CDTF">2023-06-08T13:04:00Z</dcterms:created>
  <dcterms:modified xsi:type="dcterms:W3CDTF">2023-06-08T13:05:00Z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d93c84b3b0ab1ef003488b80b9db3e0898630d66ea1448948a7d92e7f8c5732f</vt:lpwstr>
  </property>
</Properties>
</file>